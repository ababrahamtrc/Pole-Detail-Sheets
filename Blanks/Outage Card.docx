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488C" w14:textId="77777777" w:rsidR="00912508" w:rsidRDefault="009A0CAB">
      <w:pPr>
        <w:pStyle w:val="BodyText"/>
        <w:ind w:left="117" w:right="0"/>
        <w:jc w:val="lef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4E73736" wp14:editId="553DD77A">
            <wp:extent cx="1430862" cy="5048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862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FF05" w14:textId="77777777" w:rsidR="00912508" w:rsidRDefault="009A0CAB">
      <w:pPr>
        <w:pStyle w:val="Title"/>
      </w:pPr>
      <w:r>
        <w:rPr>
          <w:spacing w:val="-2"/>
        </w:rPr>
        <w:t>Notice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Electric</w:t>
      </w:r>
      <w:r>
        <w:rPr>
          <w:spacing w:val="-8"/>
        </w:rPr>
        <w:t xml:space="preserve"> </w:t>
      </w:r>
      <w:r>
        <w:rPr>
          <w:spacing w:val="-2"/>
        </w:rPr>
        <w:t>Customer</w:t>
      </w:r>
      <w:r>
        <w:rPr>
          <w:spacing w:val="-9"/>
        </w:rPr>
        <w:t xml:space="preserve"> </w:t>
      </w:r>
      <w:r>
        <w:rPr>
          <w:spacing w:val="-2"/>
        </w:rPr>
        <w:t>Interruption</w:t>
      </w:r>
    </w:p>
    <w:p w14:paraId="51614CB0" w14:textId="77777777" w:rsidR="00912508" w:rsidRDefault="009A0CAB">
      <w:pPr>
        <w:pStyle w:val="BodyText"/>
        <w:spacing w:before="257" w:line="273" w:lineRule="auto"/>
        <w:ind w:left="1468"/>
      </w:pPr>
      <w:r>
        <w:t>Please</w:t>
      </w:r>
      <w:r>
        <w:rPr>
          <w:spacing w:val="-4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 w:rsidR="00BE64A8">
        <w:t>10</w:t>
      </w:r>
      <w:r w:rsidR="00BE64A8">
        <w:rPr>
          <w:spacing w:val="-3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days</w:t>
      </w:r>
      <w:r>
        <w:rPr>
          <w:spacing w:val="-5"/>
        </w:rPr>
        <w:t xml:space="preserve"> </w:t>
      </w:r>
      <w:r w:rsidR="00AD2D07">
        <w:t>before</w:t>
      </w:r>
      <w:r w:rsidR="00AD2D07"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outage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process postcards. </w:t>
      </w:r>
      <w:hyperlink r:id="rId9">
        <w:r>
          <w:t xml:space="preserve">See </w:t>
        </w:r>
        <w:r>
          <w:rPr>
            <w:color w:val="0000FF"/>
            <w:u w:val="single" w:color="0000FF"/>
          </w:rPr>
          <w:t>Planned Outage Notification Process</w:t>
        </w:r>
      </w:hyperlink>
      <w:r>
        <w:rPr>
          <w:color w:val="0000FF"/>
        </w:rPr>
        <w:t xml:space="preserve"> </w:t>
      </w:r>
      <w:r>
        <w:t>for additional information.</w:t>
      </w:r>
    </w:p>
    <w:p w14:paraId="1CC7EF1B" w14:textId="77777777" w:rsidR="00912508" w:rsidRDefault="009A0CAB">
      <w:pPr>
        <w:pStyle w:val="BodyText"/>
        <w:spacing w:line="220" w:lineRule="exact"/>
        <w:ind w:left="1467"/>
      </w:pPr>
      <w:r>
        <w:t>See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 w:rsidR="00735801">
        <w:rPr>
          <w:spacing w:val="-5"/>
        </w:rPr>
        <w:t xml:space="preserve">LVD </w:t>
      </w:r>
      <w:hyperlink r:id="rId10" w:history="1">
        <w:r w:rsidRPr="0044122A">
          <w:rPr>
            <w:rStyle w:val="Hyperlink"/>
          </w:rPr>
          <w:t>Area</w:t>
        </w:r>
        <w:r w:rsidRPr="0044122A">
          <w:rPr>
            <w:rStyle w:val="Hyperlink"/>
            <w:spacing w:val="-2"/>
          </w:rPr>
          <w:t xml:space="preserve"> </w:t>
        </w:r>
        <w:r w:rsidRPr="0044122A">
          <w:rPr>
            <w:rStyle w:val="Hyperlink"/>
          </w:rPr>
          <w:t>Zone</w:t>
        </w:r>
        <w:r w:rsidRPr="0044122A">
          <w:rPr>
            <w:rStyle w:val="Hyperlink"/>
            <w:spacing w:val="-3"/>
          </w:rPr>
          <w:t xml:space="preserve"> </w:t>
        </w:r>
        <w:r w:rsidRPr="0044122A">
          <w:rPr>
            <w:rStyle w:val="Hyperlink"/>
          </w:rPr>
          <w:t>Manager</w:t>
        </w:r>
        <w:r w:rsidRPr="0044122A">
          <w:rPr>
            <w:rStyle w:val="Hyperlink"/>
            <w:spacing w:val="-1"/>
          </w:rPr>
          <w:t xml:space="preserve"> </w:t>
        </w:r>
        <w:r w:rsidRPr="0044122A">
          <w:rPr>
            <w:rStyle w:val="Hyperlink"/>
          </w:rPr>
          <w:t>Team</w:t>
        </w:r>
        <w:r w:rsidRPr="0044122A">
          <w:rPr>
            <w:rStyle w:val="Hyperlink"/>
            <w:spacing w:val="-2"/>
          </w:rPr>
          <w:t xml:space="preserve"> </w:t>
        </w:r>
        <w:r w:rsidRPr="0044122A">
          <w:rPr>
            <w:rStyle w:val="Hyperlink"/>
          </w:rPr>
          <w:t>Map</w:t>
        </w:r>
        <w:r w:rsidRPr="0044122A">
          <w:rPr>
            <w:rStyle w:val="Hyperlink"/>
            <w:spacing w:val="-2"/>
          </w:rPr>
          <w:t xml:space="preserve"> </w:t>
        </w:r>
        <w:r w:rsidRPr="0044122A">
          <w:rPr>
            <w:rStyle w:val="Hyperlink"/>
          </w:rPr>
          <w:t>to</w:t>
        </w:r>
        <w:r w:rsidRPr="0044122A">
          <w:rPr>
            <w:rStyle w:val="Hyperlink"/>
            <w:spacing w:val="-4"/>
          </w:rPr>
          <w:t xml:space="preserve"> </w:t>
        </w:r>
      </w:hyperlink>
      <w:r>
        <w:t>determine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Zone</w:t>
      </w:r>
      <w:r>
        <w:rPr>
          <w:spacing w:val="1"/>
        </w:rPr>
        <w:t xml:space="preserve"> </w:t>
      </w:r>
      <w:r>
        <w:rPr>
          <w:spacing w:val="-2"/>
        </w:rPr>
        <w:t>Manager.</w:t>
      </w:r>
    </w:p>
    <w:p w14:paraId="3D2C9941" w14:textId="77777777" w:rsidR="00912508" w:rsidRDefault="009A0CAB">
      <w:pPr>
        <w:pStyle w:val="BodyText"/>
        <w:spacing w:line="220" w:lineRule="exact"/>
        <w:ind w:left="1465"/>
      </w:pPr>
      <w:r>
        <w:t>See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hyperlink r:id="rId11" w:history="1">
        <w:r w:rsidRPr="00D42FB6">
          <w:rPr>
            <w:rStyle w:val="Hyperlink"/>
          </w:rPr>
          <w:t>Community</w:t>
        </w:r>
        <w:r w:rsidRPr="00D42FB6">
          <w:rPr>
            <w:rStyle w:val="Hyperlink"/>
            <w:spacing w:val="-4"/>
          </w:rPr>
          <w:t xml:space="preserve"> </w:t>
        </w:r>
        <w:r w:rsidRPr="00D42FB6">
          <w:rPr>
            <w:rStyle w:val="Hyperlink"/>
          </w:rPr>
          <w:t>Affairs</w:t>
        </w:r>
        <w:r w:rsidRPr="00D42FB6">
          <w:rPr>
            <w:rStyle w:val="Hyperlink"/>
            <w:spacing w:val="-4"/>
          </w:rPr>
          <w:t xml:space="preserve"> </w:t>
        </w:r>
        <w:r w:rsidRPr="00D42FB6">
          <w:rPr>
            <w:rStyle w:val="Hyperlink"/>
          </w:rPr>
          <w:t>Team</w:t>
        </w:r>
        <w:r w:rsidRPr="00D42FB6">
          <w:rPr>
            <w:rStyle w:val="Hyperlink"/>
            <w:spacing w:val="-4"/>
          </w:rPr>
          <w:t xml:space="preserve"> </w:t>
        </w:r>
        <w:r w:rsidRPr="00D42FB6">
          <w:rPr>
            <w:rStyle w:val="Hyperlink"/>
          </w:rPr>
          <w:t>Map</w:t>
        </w:r>
      </w:hyperlink>
      <w:r>
        <w:rPr>
          <w:color w:val="0000FF"/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Community</w:t>
      </w:r>
      <w:r>
        <w:rPr>
          <w:spacing w:val="-4"/>
        </w:rPr>
        <w:t xml:space="preserve"> </w:t>
      </w:r>
      <w:r>
        <w:t>Affairs</w:t>
      </w:r>
      <w:r>
        <w:rPr>
          <w:spacing w:val="-1"/>
        </w:rPr>
        <w:t xml:space="preserve"> </w:t>
      </w:r>
      <w:r>
        <w:rPr>
          <w:spacing w:val="-2"/>
        </w:rPr>
        <w:t>Manager.</w:t>
      </w:r>
    </w:p>
    <w:p w14:paraId="73002029" w14:textId="77777777" w:rsidR="00912508" w:rsidRDefault="009A0CAB">
      <w:pPr>
        <w:pStyle w:val="BodyText"/>
        <w:spacing w:before="1"/>
        <w:ind w:left="1462"/>
      </w:pPr>
      <w:r>
        <w:rPr>
          <w:spacing w:val="-2"/>
        </w:rPr>
        <w:t>See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hyperlink r:id="rId12">
        <w:r>
          <w:rPr>
            <w:color w:val="0000FF"/>
            <w:spacing w:val="-2"/>
            <w:u w:val="single" w:color="0000FF"/>
          </w:rPr>
          <w:t>Media</w:t>
        </w:r>
        <w:r>
          <w:rPr>
            <w:color w:val="0000FF"/>
            <w:spacing w:val="-6"/>
            <w:u w:val="single" w:color="0000FF"/>
          </w:rPr>
          <w:t xml:space="preserve"> </w:t>
        </w:r>
        <w:r>
          <w:rPr>
            <w:color w:val="0000FF"/>
            <w:spacing w:val="-2"/>
            <w:u w:val="single" w:color="0000FF"/>
          </w:rPr>
          <w:t>Relations</w:t>
        </w:r>
        <w:r>
          <w:rPr>
            <w:color w:val="0000FF"/>
            <w:spacing w:val="-5"/>
            <w:u w:val="single" w:color="0000FF"/>
          </w:rPr>
          <w:t xml:space="preserve"> </w:t>
        </w:r>
        <w:r>
          <w:rPr>
            <w:color w:val="0000FF"/>
            <w:spacing w:val="-2"/>
            <w:u w:val="single" w:color="0000FF"/>
          </w:rPr>
          <w:t>Coverage</w:t>
        </w:r>
        <w:r w:rsidR="00BD3BD3">
          <w:rPr>
            <w:color w:val="0000FF"/>
            <w:spacing w:val="-2"/>
            <w:u w:val="single" w:color="0000FF"/>
          </w:rPr>
          <w:t xml:space="preserve"> </w:t>
        </w:r>
        <w:r w:rsidR="00402054">
          <w:rPr>
            <w:color w:val="0000FF"/>
            <w:spacing w:val="-2"/>
            <w:u w:val="single" w:color="0000FF"/>
          </w:rPr>
          <w:t>Page</w:t>
        </w:r>
      </w:hyperlink>
      <w:r>
        <w:rPr>
          <w:color w:val="0000FF"/>
          <w:spacing w:val="-5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determine</w:t>
      </w:r>
      <w:r>
        <w:rPr>
          <w:spacing w:val="-5"/>
        </w:rPr>
        <w:t xml:space="preserve"> </w:t>
      </w:r>
      <w:r w:rsidR="00ED17D0">
        <w:rPr>
          <w:spacing w:val="-5"/>
        </w:rPr>
        <w:t xml:space="preserve">the </w:t>
      </w:r>
      <w:r>
        <w:rPr>
          <w:spacing w:val="-2"/>
        </w:rPr>
        <w:t>Media</w:t>
      </w:r>
      <w:r>
        <w:rPr>
          <w:spacing w:val="-5"/>
        </w:rPr>
        <w:t xml:space="preserve"> </w:t>
      </w:r>
      <w:r>
        <w:rPr>
          <w:spacing w:val="-2"/>
        </w:rPr>
        <w:t>Relations</w:t>
      </w:r>
      <w:r>
        <w:rPr>
          <w:spacing w:val="-5"/>
        </w:rPr>
        <w:t xml:space="preserve"> </w:t>
      </w:r>
      <w:r>
        <w:rPr>
          <w:spacing w:val="-2"/>
        </w:rPr>
        <w:t>Director.</w:t>
      </w:r>
    </w:p>
    <w:p w14:paraId="66DEC505" w14:textId="77777777" w:rsidR="00912508" w:rsidRDefault="009A0CAB">
      <w:pPr>
        <w:pStyle w:val="BodyText"/>
        <w:ind w:left="1465"/>
      </w:pPr>
      <w:r>
        <w:rPr>
          <w:spacing w:val="-2"/>
        </w:rPr>
        <w:t>See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hyperlink r:id="rId13">
        <w:r w:rsidR="007D25DD">
          <w:rPr>
            <w:color w:val="0000FF"/>
            <w:spacing w:val="-2"/>
            <w:u w:val="single" w:color="0000FF"/>
          </w:rPr>
          <w:t>Damage Prevention Team Map</w:t>
        </w:r>
      </w:hyperlink>
      <w:r>
        <w:rPr>
          <w:color w:val="0000FF"/>
          <w:spacing w:val="-5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determine</w:t>
      </w:r>
      <w:r>
        <w:rPr>
          <w:spacing w:val="-3"/>
        </w:rPr>
        <w:t xml:space="preserve"> </w:t>
      </w:r>
      <w:r w:rsidR="00A30F7F">
        <w:rPr>
          <w:spacing w:val="-3"/>
        </w:rPr>
        <w:t xml:space="preserve">the </w:t>
      </w:r>
      <w:r w:rsidR="007D25DD" w:rsidRPr="007D25DD">
        <w:rPr>
          <w:spacing w:val="-2"/>
        </w:rPr>
        <w:t>Damage Prevention</w:t>
      </w:r>
      <w:r>
        <w:rPr>
          <w:spacing w:val="-2"/>
        </w:rPr>
        <w:t>.</w:t>
      </w:r>
    </w:p>
    <w:p w14:paraId="0B394209" w14:textId="77777777" w:rsidR="00912508" w:rsidRDefault="00912508">
      <w:pPr>
        <w:pStyle w:val="BodyText"/>
        <w:spacing w:before="6"/>
        <w:ind w:right="0"/>
        <w:jc w:val="left"/>
        <w:rPr>
          <w:sz w:val="15"/>
        </w:rPr>
      </w:pPr>
    </w:p>
    <w:tbl>
      <w:tblPr>
        <w:tblW w:w="0" w:type="auto"/>
        <w:tblInd w:w="296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9"/>
        <w:gridCol w:w="6242"/>
      </w:tblGrid>
      <w:tr w:rsidR="00912508" w14:paraId="45181025" w14:textId="77777777" w:rsidTr="004400BD">
        <w:trPr>
          <w:trHeight w:val="362"/>
        </w:trPr>
        <w:tc>
          <w:tcPr>
            <w:tcW w:w="4289" w:type="dxa"/>
          </w:tcPr>
          <w:p w14:paraId="2EA7185B" w14:textId="77777777" w:rsidR="00912508" w:rsidRDefault="009A0CAB">
            <w:pPr>
              <w:pStyle w:val="TableParagraph"/>
              <w:spacing w:before="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Requesting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Party:</w:t>
            </w:r>
          </w:p>
        </w:tc>
        <w:sdt>
          <w:sdtPr>
            <w:rPr>
              <w:rFonts w:ascii="Times New Roman"/>
              <w:sz w:val="18"/>
            </w:rPr>
            <w:id w:val="46274817"/>
            <w:placeholder>
              <w:docPart w:val="1EB0F5DDC7E7483494DA946A83CAF559"/>
            </w:placeholder>
            <w:text/>
          </w:sdtPr>
          <w:sdtEndPr/>
          <w:sdtContent>
            <w:tc>
              <w:tcPr>
                <w:tcW w:w="6242" w:type="dxa"/>
              </w:tcPr>
              <w:p w14:paraId="5B5E20AA" w14:textId="561B1BE1" w:rsidR="00912508" w:rsidRDefault="007272E7">
                <w:pPr>
                  <w:pStyle w:val="TableParagraph"/>
                  <w:ind w:left="0"/>
                  <w:rPr>
                    <w:rFonts w:ascii="Times New Roman"/>
                    <w:sz w:val="18"/>
                  </w:rPr>
                </w:pPr>
                <w:r>
                  <w:rPr>
                    <w:rFonts w:ascii="Times New Roman"/>
                    <w:sz w:val="18"/>
                  </w:rPr>
                  <w:t>a</w:t>
                </w:r>
              </w:p>
            </w:tc>
          </w:sdtContent>
        </w:sdt>
      </w:tr>
      <w:tr w:rsidR="00912508" w14:paraId="41A2E2D8" w14:textId="77777777" w:rsidTr="004400BD">
        <w:trPr>
          <w:trHeight w:val="359"/>
        </w:trPr>
        <w:tc>
          <w:tcPr>
            <w:tcW w:w="4289" w:type="dxa"/>
          </w:tcPr>
          <w:p w14:paraId="473034FB" w14:textId="77777777" w:rsidR="00912508" w:rsidRDefault="005C041F">
            <w:pPr>
              <w:pStyle w:val="TableParagraph"/>
              <w:spacing w:before="82"/>
              <w:rPr>
                <w:b/>
                <w:sz w:val="20"/>
              </w:rPr>
            </w:pPr>
            <w:r>
              <w:rPr>
                <w:b/>
                <w:sz w:val="20"/>
              </w:rPr>
              <w:t>Senior Manager (Operations)</w:t>
            </w:r>
            <w:r w:rsidR="009A0CAB">
              <w:rPr>
                <w:b/>
                <w:spacing w:val="-2"/>
                <w:sz w:val="20"/>
              </w:rPr>
              <w:t>:</w:t>
            </w:r>
          </w:p>
        </w:tc>
        <w:sdt>
          <w:sdtPr>
            <w:rPr>
              <w:rStyle w:val="Style1"/>
            </w:rPr>
            <w:alias w:val="Select Senior Manager Operations"/>
            <w:tag w:val="Select Senior Manager Operations"/>
            <w:id w:val="1750083458"/>
            <w:placeholder>
              <w:docPart w:val="E4A4C29DF4C9438E8D5BA33F2C816241"/>
            </w:placeholder>
            <w:showingPlcHdr/>
            <w15:color w:val="000000"/>
            <w:comboBox>
              <w:listItem w:value="Choose an item."/>
              <w:listItem w:displayText="Billie Irvine" w:value="Billie Irvine"/>
              <w:listItem w:displayText="Craig Allison" w:value="Craig Allison"/>
              <w:listItem w:displayText="Kevin Tease" w:value="Kevin Tease"/>
              <w:listItem w:displayText="Mark Peterson" w:value="Mark Peterson"/>
              <w:listItem w:displayText="Michael McCulley" w:value="Michael McCulley"/>
              <w:listItem w:displayText="Jeffrey Dickey" w:value="Jeffrey Dickey"/>
              <w:listItem w:displayText="Brady Driver" w:value="Brady Driver"/>
              <w:listItem w:displayText="Trent Gilmore" w:value="Trent Gilmore"/>
            </w:comboBox>
          </w:sdtPr>
          <w:sdtEndPr>
            <w:rPr>
              <w:rStyle w:val="DefaultParagraphFont"/>
              <w:rFonts w:ascii="Century Gothic" w:hAnsi="Century Gothic"/>
              <w:color w:val="auto"/>
              <w:sz w:val="20"/>
            </w:rPr>
          </w:sdtEndPr>
          <w:sdtContent>
            <w:tc>
              <w:tcPr>
                <w:tcW w:w="6242" w:type="dxa"/>
              </w:tcPr>
              <w:p w14:paraId="1F6D5D59" w14:textId="77777777" w:rsidR="00912508" w:rsidRDefault="00AE6747">
                <w:pPr>
                  <w:pStyle w:val="TableParagraph"/>
                  <w:spacing w:before="49"/>
                  <w:ind w:left="55"/>
                  <w:rPr>
                    <w:sz w:val="20"/>
                  </w:rPr>
                </w:pPr>
                <w:r w:rsidRPr="003A4522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12508" w14:paraId="09751D0A" w14:textId="77777777" w:rsidTr="004400BD">
        <w:trPr>
          <w:trHeight w:val="357"/>
        </w:trPr>
        <w:tc>
          <w:tcPr>
            <w:tcW w:w="4289" w:type="dxa"/>
          </w:tcPr>
          <w:p w14:paraId="20E54533" w14:textId="77777777" w:rsidR="00912508" w:rsidRDefault="009A0CAB">
            <w:pPr>
              <w:pStyle w:val="TableParagraph"/>
              <w:spacing w:before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Community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Affairs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Manager:</w:t>
            </w:r>
          </w:p>
        </w:tc>
        <w:sdt>
          <w:sdtPr>
            <w:rPr>
              <w:rStyle w:val="Style1"/>
            </w:rPr>
            <w:alias w:val="Select Community Affairs Manager"/>
            <w:tag w:val="Select Community Affairs Manager"/>
            <w:id w:val="598455586"/>
            <w:placeholder>
              <w:docPart w:val="E4A4C29DF4C9438E8D5BA33F2C816241"/>
            </w:placeholder>
            <w:showingPlcHdr/>
            <w15:color w:val="000000"/>
            <w:comboBox>
              <w:listItem w:value="Choose an item."/>
              <w:listItem w:displayText="Bob Balzer" w:value="Bob Balzer"/>
              <w:listItem w:displayText="Carlin Smith" w:value="Carlin Smith"/>
              <w:listItem w:displayText="Danielle Mackey" w:value="Danielle Mackey"/>
              <w:listItem w:displayText="Derek Nofz" w:value="Derek Nofz"/>
              <w:listItem w:displayText="Doug DeYoung" w:value="Doug DeYoung"/>
              <w:listItem w:displayText="Eric Gustad" w:value="Eric Gustad"/>
              <w:listItem w:displayText="Greg Moore" w:value="Greg Moore"/>
              <w:listItem w:displayText="Drew Parris" w:value="Drew Parris"/>
              <w:listItem w:displayText="Jessica Tramontana" w:value="Jessica Tramontana"/>
              <w:listItem w:displayText="Kyle McCree" w:value="Kyle McCree"/>
              <w:listItem w:displayText="Lauren Brosch" w:value="Lauren Brosch"/>
              <w:listItem w:displayText="Lauren Royston" w:value="Lauren Royston"/>
              <w:listItem w:displayText="Madison Jarmon" w:value="Madison Jarmon"/>
              <w:listItem w:displayText="Megan Rydecki" w:value="Megan Rydecki"/>
              <w:listItem w:displayText="Mindy Bradish-Orta" w:value="Mindy Bradish-Orta"/>
              <w:listItem w:displayText="Patrick Tiedt" w:value="Patrick Tiedt"/>
              <w:listItem w:displayText="Rafael Turner" w:value="Rafael Turner"/>
              <w:listItem w:displayText="Richard Castle" w:value="Richard Castle"/>
              <w:listItem w:displayText="Richard Houtteman" w:value="Richard Houtteman"/>
              <w:listItem w:displayText="Stephanie Blatt" w:value="Stephanie Blatt"/>
            </w:comboBox>
          </w:sdtPr>
          <w:sdtEndPr>
            <w:rPr>
              <w:rStyle w:val="DefaultParagraphFont"/>
              <w:rFonts w:ascii="Century Gothic" w:hAnsi="Century Gothic"/>
              <w:color w:val="auto"/>
              <w:sz w:val="20"/>
            </w:rPr>
          </w:sdtEndPr>
          <w:sdtContent>
            <w:tc>
              <w:tcPr>
                <w:tcW w:w="6242" w:type="dxa"/>
              </w:tcPr>
              <w:p w14:paraId="169C6902" w14:textId="77777777" w:rsidR="00912508" w:rsidRDefault="00AE6747">
                <w:pPr>
                  <w:pStyle w:val="TableParagraph"/>
                  <w:spacing w:before="39"/>
                  <w:ind w:left="55"/>
                  <w:rPr>
                    <w:sz w:val="20"/>
                  </w:rPr>
                </w:pPr>
                <w:r w:rsidRPr="003A4522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12508" w14:paraId="3CE56F84" w14:textId="77777777" w:rsidTr="004400BD">
        <w:trPr>
          <w:trHeight w:val="361"/>
        </w:trPr>
        <w:tc>
          <w:tcPr>
            <w:tcW w:w="4289" w:type="dxa"/>
          </w:tcPr>
          <w:p w14:paraId="6CE7BBA8" w14:textId="77777777" w:rsidR="00912508" w:rsidRDefault="009A0CAB">
            <w:pPr>
              <w:pStyle w:val="TableParagraph"/>
              <w:spacing w:before="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Media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Relations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Director:</w:t>
            </w:r>
          </w:p>
        </w:tc>
        <w:sdt>
          <w:sdtPr>
            <w:rPr>
              <w:rStyle w:val="Style1"/>
            </w:rPr>
            <w:alias w:val="Select Media Relations Director"/>
            <w:tag w:val="Select Media Relations Director"/>
            <w:id w:val="783999930"/>
            <w:placeholder>
              <w:docPart w:val="E4A4C29DF4C9438E8D5BA33F2C816241"/>
            </w:placeholder>
            <w:showingPlcHdr/>
            <w15:color w:val="000000"/>
            <w:comboBox>
              <w:listItem w:value="Choose an item."/>
              <w:listItem w:displayText="Brian Wheeler" w:value="Brian Wheeler"/>
              <w:listItem w:displayText="Trisha Bloembergen" w:value="Trisha Bloembergen"/>
              <w:listItem w:displayText="Megan Kirk" w:value="Megan Kirk"/>
            </w:comboBox>
          </w:sdtPr>
          <w:sdtEndPr>
            <w:rPr>
              <w:rStyle w:val="DefaultParagraphFont"/>
              <w:rFonts w:ascii="Century Gothic" w:hAnsi="Century Gothic"/>
              <w:color w:val="auto"/>
              <w:sz w:val="20"/>
            </w:rPr>
          </w:sdtEndPr>
          <w:sdtContent>
            <w:tc>
              <w:tcPr>
                <w:tcW w:w="6242" w:type="dxa"/>
              </w:tcPr>
              <w:p w14:paraId="1117109F" w14:textId="77777777" w:rsidR="00912508" w:rsidRDefault="00037DC4">
                <w:pPr>
                  <w:pStyle w:val="TableParagraph"/>
                  <w:spacing w:before="60"/>
                  <w:ind w:left="55"/>
                  <w:rPr>
                    <w:sz w:val="20"/>
                  </w:rPr>
                </w:pPr>
                <w:r w:rsidRPr="003A4522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12508" w14:paraId="22AC197D" w14:textId="77777777" w:rsidTr="004400BD">
        <w:trPr>
          <w:trHeight w:val="360"/>
        </w:trPr>
        <w:tc>
          <w:tcPr>
            <w:tcW w:w="4289" w:type="dxa"/>
          </w:tcPr>
          <w:p w14:paraId="48F3E6EE" w14:textId="77777777" w:rsidR="00912508" w:rsidRDefault="007D25DD">
            <w:pPr>
              <w:pStyle w:val="TableParagraph"/>
              <w:spacing w:before="84"/>
              <w:rPr>
                <w:b/>
                <w:sz w:val="20"/>
              </w:rPr>
            </w:pPr>
            <w:r w:rsidRPr="007D25DD">
              <w:rPr>
                <w:b/>
                <w:spacing w:val="-4"/>
                <w:sz w:val="20"/>
              </w:rPr>
              <w:t>Damage Prevention</w:t>
            </w:r>
            <w:r w:rsidR="009A0CAB">
              <w:rPr>
                <w:b/>
                <w:spacing w:val="-4"/>
                <w:sz w:val="20"/>
              </w:rPr>
              <w:t>:</w:t>
            </w:r>
          </w:p>
        </w:tc>
        <w:sdt>
          <w:sdtPr>
            <w:rPr>
              <w:rStyle w:val="Style1"/>
            </w:rPr>
            <w:alias w:val="Select Public Safety Outreach"/>
            <w:tag w:val="Select Public Safety Outreach"/>
            <w:id w:val="1406718667"/>
            <w:placeholder>
              <w:docPart w:val="E4A4C29DF4C9438E8D5BA33F2C816241"/>
            </w:placeholder>
            <w:showingPlcHdr/>
            <w15:color w:val="000000"/>
            <w:comboBox>
              <w:listItem w:value="Choose an item."/>
              <w:listItem w:displayText="Brenda Ezell" w:value="Brenda Ezell"/>
              <w:listItem w:displayText="Caleb Weisbarth" w:value="Caleb Weisbarth"/>
              <w:listItem w:displayText="Carl Browning" w:value="Carl Browning"/>
              <w:listItem w:displayText="Lenore Lentz" w:value="Lenore Lentz"/>
              <w:listItem w:displayText="Lia Swidan" w:value="Lia Swidan"/>
              <w:listItem w:displayText="Mike Todd" w:value="Mike Todd"/>
              <w:listItem w:displayText="Sam Oliveri" w:value="Sam Oliveri"/>
            </w:comboBox>
          </w:sdtPr>
          <w:sdtEndPr>
            <w:rPr>
              <w:rStyle w:val="DefaultParagraphFont"/>
              <w:rFonts w:ascii="Century Gothic" w:hAnsi="Century Gothic"/>
              <w:color w:val="auto"/>
              <w:sz w:val="20"/>
            </w:rPr>
          </w:sdtEndPr>
          <w:sdtContent>
            <w:tc>
              <w:tcPr>
                <w:tcW w:w="6242" w:type="dxa"/>
              </w:tcPr>
              <w:p w14:paraId="4FEF1958" w14:textId="77777777" w:rsidR="00912508" w:rsidRDefault="00037DC4">
                <w:pPr>
                  <w:pStyle w:val="TableParagraph"/>
                  <w:spacing w:before="60"/>
                  <w:ind w:left="55"/>
                  <w:rPr>
                    <w:sz w:val="20"/>
                  </w:rPr>
                </w:pPr>
                <w:r w:rsidRPr="003A4522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12508" w14:paraId="2A0E4F40" w14:textId="77777777" w:rsidTr="004400BD">
        <w:trPr>
          <w:trHeight w:val="359"/>
        </w:trPr>
        <w:tc>
          <w:tcPr>
            <w:tcW w:w="4289" w:type="dxa"/>
          </w:tcPr>
          <w:p w14:paraId="3F5AA60E" w14:textId="77777777" w:rsidR="00912508" w:rsidRDefault="009A0CAB">
            <w:pPr>
              <w:pStyle w:val="TableParagraph"/>
              <w:spacing w:before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Grand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Rapids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Business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Center:</w:t>
            </w:r>
          </w:p>
        </w:tc>
        <w:tc>
          <w:tcPr>
            <w:tcW w:w="6242" w:type="dxa"/>
          </w:tcPr>
          <w:p w14:paraId="13A1322B" w14:textId="77777777" w:rsidR="00912508" w:rsidRDefault="009A0CAB">
            <w:pPr>
              <w:pStyle w:val="TableParagraph"/>
              <w:spacing w:before="82"/>
              <w:rPr>
                <w:sz w:val="20"/>
              </w:rPr>
            </w:pPr>
            <w:hyperlink r:id="rId14">
              <w:r>
                <w:rPr>
                  <w:spacing w:val="-2"/>
                  <w:sz w:val="20"/>
                </w:rPr>
                <w:t>BusinessCenter@CMSenergy.com</w:t>
              </w:r>
            </w:hyperlink>
          </w:p>
        </w:tc>
      </w:tr>
      <w:tr w:rsidR="00912508" w14:paraId="3A73EF7F" w14:textId="77777777" w:rsidTr="004400BD">
        <w:trPr>
          <w:trHeight w:val="357"/>
        </w:trPr>
        <w:tc>
          <w:tcPr>
            <w:tcW w:w="4289" w:type="dxa"/>
          </w:tcPr>
          <w:p w14:paraId="02030380" w14:textId="77777777" w:rsidR="00912508" w:rsidRDefault="009A0CAB">
            <w:pPr>
              <w:pStyle w:val="TableParagraph"/>
              <w:spacing w:before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Business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Support:</w:t>
            </w:r>
          </w:p>
        </w:tc>
        <w:tc>
          <w:tcPr>
            <w:tcW w:w="6242" w:type="dxa"/>
          </w:tcPr>
          <w:p w14:paraId="48A9F049" w14:textId="77777777" w:rsidR="00912508" w:rsidRDefault="009A0CAB">
            <w:pPr>
              <w:pStyle w:val="TableParagraph"/>
              <w:spacing w:before="82"/>
              <w:rPr>
                <w:sz w:val="20"/>
              </w:rPr>
            </w:pPr>
            <w:hyperlink r:id="rId15">
              <w:r>
                <w:rPr>
                  <w:spacing w:val="-2"/>
                  <w:sz w:val="20"/>
                </w:rPr>
                <w:t>Business_Systems_Support@CMSenergy.com</w:t>
              </w:r>
            </w:hyperlink>
          </w:p>
        </w:tc>
      </w:tr>
      <w:tr w:rsidR="00912508" w14:paraId="20148E6F" w14:textId="77777777" w:rsidTr="004400BD">
        <w:trPr>
          <w:trHeight w:val="359"/>
        </w:trPr>
        <w:tc>
          <w:tcPr>
            <w:tcW w:w="4289" w:type="dxa"/>
          </w:tcPr>
          <w:p w14:paraId="0CB7B6DA" w14:textId="77777777" w:rsidR="00912508" w:rsidRDefault="009A0CAB">
            <w:pPr>
              <w:pStyle w:val="TableParagraph"/>
              <w:spacing w:before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Contact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Center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Services:</w:t>
            </w:r>
          </w:p>
        </w:tc>
        <w:tc>
          <w:tcPr>
            <w:tcW w:w="6242" w:type="dxa"/>
          </w:tcPr>
          <w:p w14:paraId="7EEE8941" w14:textId="77777777" w:rsidR="00912508" w:rsidRDefault="009A0CAB">
            <w:pPr>
              <w:pStyle w:val="TableParagraph"/>
              <w:spacing w:before="84"/>
              <w:rPr>
                <w:sz w:val="20"/>
              </w:rPr>
            </w:pPr>
            <w:hyperlink r:id="rId16">
              <w:r>
                <w:rPr>
                  <w:spacing w:val="-2"/>
                  <w:sz w:val="20"/>
                </w:rPr>
                <w:t>PMCCS_Teams@CMSenergy.com</w:t>
              </w:r>
            </w:hyperlink>
          </w:p>
        </w:tc>
      </w:tr>
      <w:tr w:rsidR="00912508" w14:paraId="76CB74E4" w14:textId="77777777" w:rsidTr="004400BD">
        <w:trPr>
          <w:trHeight w:val="359"/>
        </w:trPr>
        <w:tc>
          <w:tcPr>
            <w:tcW w:w="4289" w:type="dxa"/>
          </w:tcPr>
          <w:p w14:paraId="4FA8E9B4" w14:textId="77777777" w:rsidR="00912508" w:rsidRDefault="009A0CAB">
            <w:pPr>
              <w:pStyle w:val="TableParagraph"/>
              <w:spacing w:before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Public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Safety:</w:t>
            </w:r>
          </w:p>
        </w:tc>
        <w:tc>
          <w:tcPr>
            <w:tcW w:w="6242" w:type="dxa"/>
          </w:tcPr>
          <w:p w14:paraId="1E1A6CC5" w14:textId="77777777" w:rsidR="00912508" w:rsidRDefault="009A0CAB">
            <w:pPr>
              <w:pStyle w:val="TableParagraph"/>
              <w:spacing w:before="84"/>
              <w:rPr>
                <w:sz w:val="20"/>
              </w:rPr>
            </w:pPr>
            <w:hyperlink r:id="rId17">
              <w:r>
                <w:rPr>
                  <w:spacing w:val="-2"/>
                  <w:sz w:val="20"/>
                </w:rPr>
                <w:t>PoBoxPublicSafety@CMSenergy.com</w:t>
              </w:r>
            </w:hyperlink>
          </w:p>
        </w:tc>
      </w:tr>
      <w:tr w:rsidR="00912508" w14:paraId="110F7C7D" w14:textId="77777777" w:rsidTr="004400BD">
        <w:trPr>
          <w:trHeight w:val="359"/>
        </w:trPr>
        <w:tc>
          <w:tcPr>
            <w:tcW w:w="4289" w:type="dxa"/>
          </w:tcPr>
          <w:p w14:paraId="765038EC" w14:textId="77777777" w:rsidR="00912508" w:rsidRDefault="009A0CAB">
            <w:pPr>
              <w:pStyle w:val="TableParagraph"/>
              <w:spacing w:before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Work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Management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Center:</w:t>
            </w:r>
          </w:p>
        </w:tc>
        <w:sdt>
          <w:sdtPr>
            <w:rPr>
              <w:rStyle w:val="Style1"/>
            </w:rPr>
            <w:alias w:val="Select Local WMC"/>
            <w:tag w:val="Select Local WMC"/>
            <w:id w:val="1913041122"/>
            <w:placeholder>
              <w:docPart w:val="E4A4C29DF4C9438E8D5BA33F2C816241"/>
            </w:placeholder>
            <w15:color w:val="000000"/>
            <w:comboBox>
              <w:listItem w:value="Choose an item."/>
              <w:listItem w:displayText="Grand Rapids Work Management Center" w:value="Grand Rapids Work Management Center"/>
              <w:listItem w:displayText="Jackson Work Management Center" w:value="Jackson Work Management Center"/>
              <w:listItem w:displayText="Saginaw Work Management Center" w:value="Saginaw Work Management Center"/>
            </w:comboBox>
          </w:sdtPr>
          <w:sdtEndPr>
            <w:rPr>
              <w:rStyle w:val="DefaultParagraphFont"/>
              <w:rFonts w:ascii="Century Gothic" w:hAnsi="Century Gothic"/>
              <w:color w:val="auto"/>
              <w:sz w:val="20"/>
            </w:rPr>
          </w:sdtEndPr>
          <w:sdtContent>
            <w:tc>
              <w:tcPr>
                <w:tcW w:w="6242" w:type="dxa"/>
              </w:tcPr>
              <w:p w14:paraId="7EA4BDBA" w14:textId="6E157C0A" w:rsidR="00912508" w:rsidRDefault="00BD48ED">
                <w:pPr>
                  <w:pStyle w:val="TableParagraph"/>
                  <w:spacing w:before="54"/>
                  <w:ind w:left="55"/>
                  <w:rPr>
                    <w:sz w:val="20"/>
                  </w:rPr>
                </w:pPr>
                <w:r>
                  <w:rPr>
                    <w:rStyle w:val="Style1"/>
                  </w:rPr>
                  <w:t>Saginaw Work Management Center</w:t>
                </w:r>
              </w:p>
            </w:tc>
          </w:sdtContent>
        </w:sdt>
      </w:tr>
      <w:tr w:rsidR="005C041F" w14:paraId="22EAA01B" w14:textId="77777777" w:rsidTr="004400BD">
        <w:trPr>
          <w:trHeight w:val="359"/>
        </w:trPr>
        <w:tc>
          <w:tcPr>
            <w:tcW w:w="4289" w:type="dxa"/>
          </w:tcPr>
          <w:p w14:paraId="1A277AE3" w14:textId="77777777" w:rsidR="005C041F" w:rsidRDefault="005C041F">
            <w:pPr>
              <w:pStyle w:val="TableParagraph"/>
              <w:spacing w:before="82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Dispatch Location</w:t>
            </w:r>
          </w:p>
        </w:tc>
        <w:sdt>
          <w:sdtPr>
            <w:rPr>
              <w:rStyle w:val="Style1"/>
            </w:rPr>
            <w:alias w:val="Select Dispatch Location"/>
            <w:tag w:val="Select Dispatch Location"/>
            <w:id w:val="2012716646"/>
            <w:placeholder>
              <w:docPart w:val="E4A4C29DF4C9438E8D5BA33F2C816241"/>
            </w:placeholder>
            <w:showingPlcHdr/>
            <w15:color w:val="000000"/>
            <w:comboBox>
              <w:listItem w:value="Choose an item."/>
              <w:listItem w:displayText="Jackson: POBoxJACLVDDispatch@cmsenergy.com" w:value="Jackson: POBoxJACLVDDispatch@cmsenergy.com"/>
              <w:listItem w:displayText="Grand Rapids: Poboxgrlvddispatch@cmsenergy.com" w:value="Grand Rapids: Poboxgrlvddispatch@cmsenergy.com"/>
            </w:comboBox>
          </w:sdtPr>
          <w:sdtEndPr>
            <w:rPr>
              <w:rStyle w:val="DefaultParagraphFont"/>
              <w:rFonts w:ascii="Century Gothic" w:hAnsi="Century Gothic"/>
              <w:color w:val="auto"/>
              <w:sz w:val="20"/>
            </w:rPr>
          </w:sdtEndPr>
          <w:sdtContent>
            <w:tc>
              <w:tcPr>
                <w:tcW w:w="6242" w:type="dxa"/>
              </w:tcPr>
              <w:p w14:paraId="77A22822" w14:textId="77777777" w:rsidR="005C041F" w:rsidRDefault="00BD3B32">
                <w:pPr>
                  <w:pStyle w:val="TableParagraph"/>
                  <w:spacing w:before="54"/>
                  <w:ind w:left="55"/>
                  <w:rPr>
                    <w:sz w:val="20"/>
                  </w:rPr>
                </w:pPr>
                <w:r w:rsidRPr="003A4522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12508" w14:paraId="29B7D70D" w14:textId="77777777" w:rsidTr="004400BD">
        <w:trPr>
          <w:trHeight w:val="359"/>
        </w:trPr>
        <w:tc>
          <w:tcPr>
            <w:tcW w:w="4289" w:type="dxa"/>
          </w:tcPr>
          <w:p w14:paraId="1E0CFA1C" w14:textId="77777777" w:rsidR="00912508" w:rsidRDefault="009A0CAB">
            <w:pPr>
              <w:pStyle w:val="TableParagraph"/>
              <w:spacing w:before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Outage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Date:</w:t>
            </w:r>
          </w:p>
        </w:tc>
        <w:sdt>
          <w:sdtPr>
            <w:rPr>
              <w:rFonts w:ascii="Times New Roman"/>
              <w:sz w:val="18"/>
            </w:rPr>
            <w:id w:val="-237477999"/>
            <w:placeholder>
              <w:docPart w:val="1EB0F5DDC7E7483494DA946A83CAF559"/>
            </w:placeholder>
            <w:showingPlcHdr/>
            <w:text/>
          </w:sdtPr>
          <w:sdtEndPr/>
          <w:sdtContent>
            <w:tc>
              <w:tcPr>
                <w:tcW w:w="6242" w:type="dxa"/>
              </w:tcPr>
              <w:p w14:paraId="72E3D6E4" w14:textId="77777777" w:rsidR="00912508" w:rsidRDefault="00BD3B32">
                <w:pPr>
                  <w:pStyle w:val="TableParagraph"/>
                  <w:ind w:left="0"/>
                  <w:rPr>
                    <w:rFonts w:ascii="Times New Roman"/>
                    <w:sz w:val="18"/>
                  </w:rPr>
                </w:pPr>
                <w:r w:rsidRPr="003A452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12508" w14:paraId="1D2641FC" w14:textId="77777777" w:rsidTr="004400BD">
        <w:trPr>
          <w:trHeight w:val="359"/>
        </w:trPr>
        <w:tc>
          <w:tcPr>
            <w:tcW w:w="4289" w:type="dxa"/>
          </w:tcPr>
          <w:p w14:paraId="0CC1C8B2" w14:textId="77777777" w:rsidR="00912508" w:rsidRDefault="009A0CAB">
            <w:pPr>
              <w:pStyle w:val="TableParagraph"/>
              <w:spacing w:before="82"/>
              <w:rPr>
                <w:b/>
                <w:sz w:val="20"/>
              </w:rPr>
            </w:pPr>
            <w:r>
              <w:rPr>
                <w:b/>
                <w:sz w:val="20"/>
              </w:rPr>
              <w:t>Back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Up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Outage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Date:</w:t>
            </w:r>
          </w:p>
        </w:tc>
        <w:sdt>
          <w:sdtPr>
            <w:rPr>
              <w:rStyle w:val="Style1"/>
            </w:rPr>
            <w:id w:val="4728036"/>
            <w:placeholder>
              <w:docPart w:val="1EB0F5DDC7E7483494DA946A83CAF559"/>
            </w:placeholder>
            <w:showingPlcHdr/>
            <w:text/>
          </w:sdtPr>
          <w:sdtEndPr>
            <w:rPr>
              <w:rStyle w:val="DefaultParagraphFont"/>
              <w:rFonts w:ascii="Times New Roman" w:hAnsi="Century Gothic"/>
              <w:color w:val="auto"/>
              <w:sz w:val="18"/>
            </w:rPr>
          </w:sdtEndPr>
          <w:sdtContent>
            <w:tc>
              <w:tcPr>
                <w:tcW w:w="6242" w:type="dxa"/>
              </w:tcPr>
              <w:p w14:paraId="013D0645" w14:textId="77777777" w:rsidR="00912508" w:rsidRDefault="00BD3B32">
                <w:pPr>
                  <w:pStyle w:val="TableParagraph"/>
                  <w:ind w:left="0"/>
                  <w:rPr>
                    <w:rFonts w:ascii="Times New Roman"/>
                    <w:sz w:val="18"/>
                  </w:rPr>
                </w:pPr>
                <w:r w:rsidRPr="003A452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12508" w14:paraId="03F2A40E" w14:textId="77777777" w:rsidTr="004400BD">
        <w:trPr>
          <w:trHeight w:val="359"/>
        </w:trPr>
        <w:tc>
          <w:tcPr>
            <w:tcW w:w="4289" w:type="dxa"/>
          </w:tcPr>
          <w:p w14:paraId="5FBE2DDF" w14:textId="77777777" w:rsidR="00912508" w:rsidRDefault="009A0CAB">
            <w:pPr>
              <w:pStyle w:val="TableParagraph"/>
              <w:spacing w:before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Outage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Time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From:</w:t>
            </w:r>
          </w:p>
        </w:tc>
        <w:sdt>
          <w:sdtPr>
            <w:rPr>
              <w:rStyle w:val="Style1"/>
            </w:rPr>
            <w:id w:val="211002191"/>
            <w:placeholder>
              <w:docPart w:val="1EB0F5DDC7E7483494DA946A83CAF559"/>
            </w:placeholder>
            <w:showingPlcHdr/>
            <w:text/>
          </w:sdtPr>
          <w:sdtEndPr>
            <w:rPr>
              <w:rStyle w:val="DefaultParagraphFont"/>
              <w:rFonts w:ascii="Times New Roman" w:hAnsi="Century Gothic"/>
              <w:color w:val="auto"/>
              <w:sz w:val="18"/>
            </w:rPr>
          </w:sdtEndPr>
          <w:sdtContent>
            <w:tc>
              <w:tcPr>
                <w:tcW w:w="6242" w:type="dxa"/>
              </w:tcPr>
              <w:p w14:paraId="1DF2BABD" w14:textId="77777777" w:rsidR="00912508" w:rsidRDefault="000355B6">
                <w:pPr>
                  <w:pStyle w:val="TableParagraph"/>
                  <w:ind w:left="0"/>
                  <w:rPr>
                    <w:rFonts w:ascii="Times New Roman"/>
                    <w:sz w:val="18"/>
                  </w:rPr>
                </w:pPr>
                <w:r w:rsidRPr="003A452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12508" w14:paraId="06045C87" w14:textId="77777777" w:rsidTr="004400BD">
        <w:trPr>
          <w:trHeight w:val="359"/>
        </w:trPr>
        <w:tc>
          <w:tcPr>
            <w:tcW w:w="4289" w:type="dxa"/>
          </w:tcPr>
          <w:p w14:paraId="0E8C53D4" w14:textId="77777777" w:rsidR="00912508" w:rsidRDefault="009A0CAB">
            <w:pPr>
              <w:pStyle w:val="TableParagraph"/>
              <w:spacing w:before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Outage</w:t>
            </w:r>
            <w:r>
              <w:rPr>
                <w:b/>
                <w:spacing w:val="-8"/>
                <w:sz w:val="20"/>
              </w:rPr>
              <w:t xml:space="preserve"> </w:t>
            </w:r>
            <w:r w:rsidR="00A93571">
              <w:rPr>
                <w:b/>
                <w:spacing w:val="-2"/>
                <w:sz w:val="20"/>
              </w:rPr>
              <w:t>Duration</w:t>
            </w:r>
            <w:r>
              <w:rPr>
                <w:b/>
                <w:spacing w:val="-5"/>
                <w:sz w:val="20"/>
              </w:rPr>
              <w:t>:</w:t>
            </w:r>
          </w:p>
        </w:tc>
        <w:sdt>
          <w:sdtPr>
            <w:rPr>
              <w:rStyle w:val="Style1"/>
            </w:rPr>
            <w:id w:val="1285773876"/>
            <w:placeholder>
              <w:docPart w:val="1EB0F5DDC7E7483494DA946A83CAF559"/>
            </w:placeholder>
            <w:showingPlcHdr/>
            <w:text/>
          </w:sdtPr>
          <w:sdtEndPr>
            <w:rPr>
              <w:rStyle w:val="DefaultParagraphFont"/>
              <w:rFonts w:ascii="Times New Roman" w:hAnsi="Century Gothic"/>
              <w:color w:val="auto"/>
              <w:sz w:val="18"/>
            </w:rPr>
          </w:sdtEndPr>
          <w:sdtContent>
            <w:tc>
              <w:tcPr>
                <w:tcW w:w="6242" w:type="dxa"/>
              </w:tcPr>
              <w:p w14:paraId="38789BF8" w14:textId="77777777" w:rsidR="00912508" w:rsidRDefault="000355B6">
                <w:pPr>
                  <w:pStyle w:val="TableParagraph"/>
                  <w:ind w:left="0"/>
                  <w:rPr>
                    <w:rFonts w:ascii="Times New Roman"/>
                    <w:sz w:val="18"/>
                  </w:rPr>
                </w:pPr>
                <w:r w:rsidRPr="003A452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12508" w14:paraId="0A32AC4D" w14:textId="77777777" w:rsidTr="004400BD">
        <w:trPr>
          <w:trHeight w:val="360"/>
        </w:trPr>
        <w:tc>
          <w:tcPr>
            <w:tcW w:w="4289" w:type="dxa"/>
          </w:tcPr>
          <w:p w14:paraId="705E5BF1" w14:textId="77777777" w:rsidR="00912508" w:rsidRDefault="009A0CAB">
            <w:pPr>
              <w:pStyle w:val="TableParagraph"/>
              <w:spacing w:before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LCP/TLM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Number:</w:t>
            </w:r>
          </w:p>
        </w:tc>
        <w:sdt>
          <w:sdtPr>
            <w:rPr>
              <w:rStyle w:val="Style1"/>
            </w:rPr>
            <w:id w:val="-1798362012"/>
            <w:placeholder>
              <w:docPart w:val="1EB0F5DDC7E7483494DA946A83CAF559"/>
            </w:placeholder>
            <w:showingPlcHdr/>
            <w:text/>
          </w:sdtPr>
          <w:sdtEndPr>
            <w:rPr>
              <w:rStyle w:val="DefaultParagraphFont"/>
              <w:rFonts w:ascii="Times New Roman" w:hAnsi="Century Gothic"/>
              <w:color w:val="auto"/>
              <w:sz w:val="18"/>
            </w:rPr>
          </w:sdtEndPr>
          <w:sdtContent>
            <w:tc>
              <w:tcPr>
                <w:tcW w:w="6242" w:type="dxa"/>
              </w:tcPr>
              <w:p w14:paraId="6EFA0F87" w14:textId="77777777" w:rsidR="00912508" w:rsidRDefault="000E04BE">
                <w:pPr>
                  <w:pStyle w:val="TableParagraph"/>
                  <w:ind w:left="0"/>
                  <w:rPr>
                    <w:rFonts w:ascii="Times New Roman"/>
                    <w:sz w:val="18"/>
                  </w:rPr>
                </w:pPr>
                <w:r w:rsidRPr="003A452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12508" w14:paraId="4BBF1F73" w14:textId="77777777" w:rsidTr="004400BD">
        <w:trPr>
          <w:trHeight w:val="357"/>
        </w:trPr>
        <w:tc>
          <w:tcPr>
            <w:tcW w:w="4289" w:type="dxa"/>
          </w:tcPr>
          <w:p w14:paraId="5508BBFF" w14:textId="77777777" w:rsidR="00912508" w:rsidRDefault="009A0CAB">
            <w:pPr>
              <w:pStyle w:val="TableParagraph"/>
              <w:spacing w:before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Substation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&amp;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WD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Number:</w:t>
            </w:r>
          </w:p>
        </w:tc>
        <w:sdt>
          <w:sdtPr>
            <w:rPr>
              <w:rStyle w:val="Style1"/>
            </w:rPr>
            <w:id w:val="2097746950"/>
            <w:placeholder>
              <w:docPart w:val="1EB0F5DDC7E7483494DA946A83CAF559"/>
            </w:placeholder>
            <w:showingPlcHdr/>
            <w:text/>
          </w:sdtPr>
          <w:sdtEndPr>
            <w:rPr>
              <w:rStyle w:val="DefaultParagraphFont"/>
              <w:rFonts w:ascii="Times New Roman" w:hAnsi="Century Gothic"/>
              <w:color w:val="auto"/>
              <w:sz w:val="18"/>
            </w:rPr>
          </w:sdtEndPr>
          <w:sdtContent>
            <w:tc>
              <w:tcPr>
                <w:tcW w:w="6242" w:type="dxa"/>
              </w:tcPr>
              <w:p w14:paraId="4B20FE0D" w14:textId="77777777" w:rsidR="00912508" w:rsidRDefault="000E04BE">
                <w:pPr>
                  <w:pStyle w:val="TableParagraph"/>
                  <w:ind w:left="0"/>
                  <w:rPr>
                    <w:rFonts w:ascii="Times New Roman"/>
                    <w:sz w:val="18"/>
                  </w:rPr>
                </w:pPr>
                <w:r w:rsidRPr="003A452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12508" w14:paraId="5B5EFB5D" w14:textId="77777777" w:rsidTr="004400BD">
        <w:trPr>
          <w:trHeight w:val="361"/>
        </w:trPr>
        <w:tc>
          <w:tcPr>
            <w:tcW w:w="4289" w:type="dxa"/>
          </w:tcPr>
          <w:p w14:paraId="7E2659BD" w14:textId="77777777" w:rsidR="00912508" w:rsidRDefault="009A0CAB">
            <w:pPr>
              <w:pStyle w:val="TableParagraph"/>
              <w:spacing w:before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Circuit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Number:</w:t>
            </w:r>
          </w:p>
        </w:tc>
        <w:sdt>
          <w:sdtPr>
            <w:rPr>
              <w:rStyle w:val="Style1"/>
            </w:rPr>
            <w:id w:val="-88628326"/>
            <w:placeholder>
              <w:docPart w:val="1EB0F5DDC7E7483494DA946A83CAF559"/>
            </w:placeholder>
            <w:showingPlcHdr/>
            <w:text/>
          </w:sdtPr>
          <w:sdtEndPr>
            <w:rPr>
              <w:rStyle w:val="DefaultParagraphFont"/>
              <w:rFonts w:ascii="Times New Roman" w:hAnsi="Century Gothic"/>
              <w:color w:val="auto"/>
              <w:sz w:val="18"/>
            </w:rPr>
          </w:sdtEndPr>
          <w:sdtContent>
            <w:tc>
              <w:tcPr>
                <w:tcW w:w="6242" w:type="dxa"/>
              </w:tcPr>
              <w:p w14:paraId="204D9522" w14:textId="77777777" w:rsidR="00912508" w:rsidRDefault="000E04BE">
                <w:pPr>
                  <w:pStyle w:val="TableParagraph"/>
                  <w:ind w:left="0"/>
                  <w:rPr>
                    <w:rFonts w:ascii="Times New Roman"/>
                    <w:sz w:val="18"/>
                  </w:rPr>
                </w:pPr>
                <w:r w:rsidRPr="003A452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12508" w14:paraId="6A9E4313" w14:textId="77777777" w:rsidTr="004400BD">
        <w:trPr>
          <w:trHeight w:val="359"/>
        </w:trPr>
        <w:tc>
          <w:tcPr>
            <w:tcW w:w="4289" w:type="dxa"/>
          </w:tcPr>
          <w:p w14:paraId="65DDF999" w14:textId="77777777" w:rsidR="00912508" w:rsidRDefault="009A0CAB">
            <w:pPr>
              <w:pStyle w:val="TableParagraph"/>
              <w:spacing w:before="82"/>
              <w:rPr>
                <w:b/>
                <w:sz w:val="20"/>
              </w:rPr>
            </w:pPr>
            <w:r>
              <w:rPr>
                <w:b/>
                <w:sz w:val="20"/>
              </w:rPr>
              <w:t>Type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Outage:</w:t>
            </w:r>
          </w:p>
        </w:tc>
        <w:tc>
          <w:tcPr>
            <w:tcW w:w="6242" w:type="dxa"/>
          </w:tcPr>
          <w:p w14:paraId="0FBD421E" w14:textId="77777777" w:rsidR="00912508" w:rsidRDefault="009A0CAB">
            <w:pPr>
              <w:pStyle w:val="TableParagraph"/>
              <w:spacing w:before="82"/>
              <w:rPr>
                <w:sz w:val="20"/>
              </w:rPr>
            </w:pPr>
            <w:r>
              <w:rPr>
                <w:spacing w:val="-2"/>
                <w:sz w:val="20"/>
              </w:rPr>
              <w:t>Scheduled</w:t>
            </w:r>
          </w:p>
        </w:tc>
      </w:tr>
      <w:tr w:rsidR="00912508" w14:paraId="786206E9" w14:textId="77777777" w:rsidTr="004400BD">
        <w:trPr>
          <w:trHeight w:val="357"/>
        </w:trPr>
        <w:tc>
          <w:tcPr>
            <w:tcW w:w="4289" w:type="dxa"/>
          </w:tcPr>
          <w:p w14:paraId="5480295C" w14:textId="77777777" w:rsidR="00912508" w:rsidRDefault="009A0CAB">
            <w:pPr>
              <w:pStyle w:val="TableParagraph"/>
              <w:spacing w:before="82"/>
              <w:rPr>
                <w:b/>
                <w:sz w:val="20"/>
              </w:rPr>
            </w:pPr>
            <w:r>
              <w:rPr>
                <w:b/>
                <w:sz w:val="20"/>
              </w:rPr>
              <w:t>Reason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Outage:</w:t>
            </w:r>
          </w:p>
        </w:tc>
        <w:sdt>
          <w:sdtPr>
            <w:rPr>
              <w:rStyle w:val="Style1"/>
            </w:rPr>
            <w:id w:val="-1093932433"/>
            <w:placeholder>
              <w:docPart w:val="1EB0F5DDC7E7483494DA946A83CAF559"/>
            </w:placeholder>
            <w:showingPlcHdr/>
            <w:text/>
          </w:sdtPr>
          <w:sdtEndPr>
            <w:rPr>
              <w:rStyle w:val="DefaultParagraphFont"/>
              <w:rFonts w:ascii="Times New Roman" w:hAnsi="Century Gothic"/>
              <w:color w:val="auto"/>
              <w:sz w:val="18"/>
            </w:rPr>
          </w:sdtEndPr>
          <w:sdtContent>
            <w:tc>
              <w:tcPr>
                <w:tcW w:w="6242" w:type="dxa"/>
              </w:tcPr>
              <w:p w14:paraId="53BF991E" w14:textId="77777777" w:rsidR="00912508" w:rsidRDefault="000E04BE">
                <w:pPr>
                  <w:pStyle w:val="TableParagraph"/>
                  <w:ind w:left="0"/>
                  <w:rPr>
                    <w:rFonts w:ascii="Times New Roman"/>
                    <w:sz w:val="18"/>
                  </w:rPr>
                </w:pPr>
                <w:r w:rsidRPr="003A452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12508" w14:paraId="54C88C29" w14:textId="77777777" w:rsidTr="004400BD">
        <w:trPr>
          <w:trHeight w:val="361"/>
        </w:trPr>
        <w:tc>
          <w:tcPr>
            <w:tcW w:w="4289" w:type="dxa"/>
          </w:tcPr>
          <w:p w14:paraId="63B011E0" w14:textId="77777777" w:rsidR="00912508" w:rsidRDefault="009A0CAB">
            <w:pPr>
              <w:pStyle w:val="TableParagraph"/>
              <w:spacing w:before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Number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Customers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Affected:</w:t>
            </w:r>
          </w:p>
        </w:tc>
        <w:sdt>
          <w:sdtPr>
            <w:rPr>
              <w:rStyle w:val="Style1"/>
            </w:rPr>
            <w:id w:val="1378826716"/>
            <w:placeholder>
              <w:docPart w:val="1EB0F5DDC7E7483494DA946A83CAF559"/>
            </w:placeholder>
            <w:showingPlcHdr/>
            <w:text/>
          </w:sdtPr>
          <w:sdtEndPr>
            <w:rPr>
              <w:rStyle w:val="DefaultParagraphFont"/>
              <w:rFonts w:ascii="Times New Roman" w:hAnsi="Century Gothic"/>
              <w:color w:val="auto"/>
              <w:sz w:val="18"/>
            </w:rPr>
          </w:sdtEndPr>
          <w:sdtContent>
            <w:tc>
              <w:tcPr>
                <w:tcW w:w="6242" w:type="dxa"/>
              </w:tcPr>
              <w:p w14:paraId="74AABAAE" w14:textId="77777777" w:rsidR="00912508" w:rsidRDefault="000E04BE">
                <w:pPr>
                  <w:pStyle w:val="TableParagraph"/>
                  <w:ind w:left="0"/>
                  <w:rPr>
                    <w:rFonts w:ascii="Times New Roman"/>
                    <w:sz w:val="18"/>
                  </w:rPr>
                </w:pPr>
                <w:r w:rsidRPr="003A452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12508" w14:paraId="12C8861F" w14:textId="77777777" w:rsidTr="004400BD">
        <w:trPr>
          <w:trHeight w:val="357"/>
        </w:trPr>
        <w:tc>
          <w:tcPr>
            <w:tcW w:w="4289" w:type="dxa"/>
          </w:tcPr>
          <w:p w14:paraId="2CB5F0EA" w14:textId="77777777" w:rsidR="00912508" w:rsidRDefault="009A0CAB">
            <w:pPr>
              <w:pStyle w:val="TableParagraph"/>
              <w:spacing w:before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SAP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Notification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Number:</w:t>
            </w:r>
          </w:p>
        </w:tc>
        <w:sdt>
          <w:sdtPr>
            <w:rPr>
              <w:rStyle w:val="Style1"/>
            </w:rPr>
            <w:id w:val="727192207"/>
            <w:placeholder>
              <w:docPart w:val="1EB0F5DDC7E7483494DA946A83CAF559"/>
            </w:placeholder>
            <w:showingPlcHdr/>
            <w:text/>
          </w:sdtPr>
          <w:sdtEndPr>
            <w:rPr>
              <w:rStyle w:val="DefaultParagraphFont"/>
              <w:rFonts w:ascii="Times New Roman" w:hAnsi="Century Gothic"/>
              <w:color w:val="auto"/>
              <w:sz w:val="18"/>
            </w:rPr>
          </w:sdtEndPr>
          <w:sdtContent>
            <w:tc>
              <w:tcPr>
                <w:tcW w:w="6242" w:type="dxa"/>
              </w:tcPr>
              <w:p w14:paraId="5AE809B0" w14:textId="77777777" w:rsidR="00912508" w:rsidRDefault="009B6941">
                <w:pPr>
                  <w:pStyle w:val="TableParagraph"/>
                  <w:ind w:left="0"/>
                  <w:rPr>
                    <w:rFonts w:ascii="Times New Roman"/>
                    <w:sz w:val="18"/>
                  </w:rPr>
                </w:pPr>
                <w:r w:rsidRPr="003A452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12508" w14:paraId="6C5EE15B" w14:textId="77777777" w:rsidTr="004400BD">
        <w:trPr>
          <w:trHeight w:val="359"/>
        </w:trPr>
        <w:tc>
          <w:tcPr>
            <w:tcW w:w="4289" w:type="dxa"/>
          </w:tcPr>
          <w:p w14:paraId="31CE1D4B" w14:textId="77777777" w:rsidR="00912508" w:rsidRDefault="009A0CAB">
            <w:pPr>
              <w:pStyle w:val="TableParagraph"/>
              <w:spacing w:before="82"/>
              <w:rPr>
                <w:b/>
                <w:sz w:val="20"/>
              </w:rPr>
            </w:pPr>
            <w:r>
              <w:rPr>
                <w:b/>
                <w:sz w:val="20"/>
              </w:rPr>
              <w:t>Area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Affected:</w:t>
            </w:r>
          </w:p>
        </w:tc>
        <w:sdt>
          <w:sdtPr>
            <w:rPr>
              <w:rStyle w:val="Style1"/>
            </w:rPr>
            <w:id w:val="1560662587"/>
            <w:placeholder>
              <w:docPart w:val="1EB0F5DDC7E7483494DA946A83CAF559"/>
            </w:placeholder>
            <w:showingPlcHdr/>
            <w:text/>
          </w:sdtPr>
          <w:sdtEndPr>
            <w:rPr>
              <w:rStyle w:val="DefaultParagraphFont"/>
              <w:rFonts w:ascii="Times New Roman" w:hAnsi="Century Gothic"/>
              <w:color w:val="auto"/>
              <w:sz w:val="18"/>
            </w:rPr>
          </w:sdtEndPr>
          <w:sdtContent>
            <w:tc>
              <w:tcPr>
                <w:tcW w:w="6242" w:type="dxa"/>
              </w:tcPr>
              <w:p w14:paraId="4B468B68" w14:textId="77777777" w:rsidR="00912508" w:rsidRDefault="009B6941">
                <w:pPr>
                  <w:pStyle w:val="TableParagraph"/>
                  <w:ind w:left="0"/>
                  <w:rPr>
                    <w:rFonts w:ascii="Times New Roman"/>
                    <w:sz w:val="18"/>
                  </w:rPr>
                </w:pPr>
                <w:r w:rsidRPr="003A452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12508" w14:paraId="77C088AF" w14:textId="77777777" w:rsidTr="004400BD">
        <w:trPr>
          <w:trHeight w:val="359"/>
        </w:trPr>
        <w:tc>
          <w:tcPr>
            <w:tcW w:w="4289" w:type="dxa"/>
          </w:tcPr>
          <w:p w14:paraId="0EF85254" w14:textId="77777777" w:rsidR="00912508" w:rsidRDefault="009A0CAB">
            <w:pPr>
              <w:pStyle w:val="TableParagraph"/>
              <w:spacing w:before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County/City/Township</w:t>
            </w:r>
          </w:p>
        </w:tc>
        <w:sdt>
          <w:sdtPr>
            <w:rPr>
              <w:rStyle w:val="Style1"/>
            </w:rPr>
            <w:id w:val="851380052"/>
            <w:placeholder>
              <w:docPart w:val="1EB0F5DDC7E7483494DA946A83CAF559"/>
            </w:placeholder>
            <w:showingPlcHdr/>
            <w:text/>
          </w:sdtPr>
          <w:sdtEndPr>
            <w:rPr>
              <w:rStyle w:val="DefaultParagraphFont"/>
              <w:rFonts w:ascii="Times New Roman" w:hAnsi="Century Gothic"/>
              <w:color w:val="auto"/>
              <w:sz w:val="18"/>
            </w:rPr>
          </w:sdtEndPr>
          <w:sdtContent>
            <w:tc>
              <w:tcPr>
                <w:tcW w:w="6242" w:type="dxa"/>
              </w:tcPr>
              <w:p w14:paraId="677B1424" w14:textId="77777777" w:rsidR="00912508" w:rsidRDefault="009B6941">
                <w:pPr>
                  <w:pStyle w:val="TableParagraph"/>
                  <w:ind w:left="0"/>
                  <w:rPr>
                    <w:rFonts w:ascii="Times New Roman"/>
                    <w:sz w:val="18"/>
                  </w:rPr>
                </w:pPr>
                <w:r w:rsidRPr="003A452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12508" w14:paraId="7CDF61AC" w14:textId="77777777" w:rsidTr="004400BD">
        <w:trPr>
          <w:trHeight w:val="360"/>
        </w:trPr>
        <w:tc>
          <w:tcPr>
            <w:tcW w:w="4289" w:type="dxa"/>
          </w:tcPr>
          <w:p w14:paraId="30489916" w14:textId="77777777" w:rsidR="00912508" w:rsidRDefault="009A0CAB">
            <w:pPr>
              <w:pStyle w:val="TableParagraph"/>
              <w:spacing w:before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Supervisor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for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Job:</w:t>
            </w:r>
          </w:p>
        </w:tc>
        <w:sdt>
          <w:sdtPr>
            <w:rPr>
              <w:rStyle w:val="Style1"/>
            </w:rPr>
            <w:id w:val="1901938229"/>
            <w:placeholder>
              <w:docPart w:val="1EB0F5DDC7E7483494DA946A83CAF559"/>
            </w:placeholder>
            <w:showingPlcHdr/>
            <w:text/>
          </w:sdtPr>
          <w:sdtEndPr>
            <w:rPr>
              <w:rStyle w:val="DefaultParagraphFont"/>
              <w:rFonts w:ascii="Times New Roman" w:hAnsi="Century Gothic"/>
              <w:color w:val="auto"/>
              <w:sz w:val="18"/>
            </w:rPr>
          </w:sdtEndPr>
          <w:sdtContent>
            <w:tc>
              <w:tcPr>
                <w:tcW w:w="6242" w:type="dxa"/>
              </w:tcPr>
              <w:p w14:paraId="6C25B00A" w14:textId="77777777" w:rsidR="00912508" w:rsidRDefault="009B6941">
                <w:pPr>
                  <w:pStyle w:val="TableParagraph"/>
                  <w:ind w:left="0"/>
                  <w:rPr>
                    <w:rFonts w:ascii="Times New Roman"/>
                    <w:sz w:val="18"/>
                  </w:rPr>
                </w:pPr>
                <w:r w:rsidRPr="003A452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12508" w14:paraId="7884181B" w14:textId="77777777" w:rsidTr="004400BD">
        <w:trPr>
          <w:trHeight w:val="359"/>
        </w:trPr>
        <w:tc>
          <w:tcPr>
            <w:tcW w:w="4289" w:type="dxa"/>
          </w:tcPr>
          <w:p w14:paraId="20B2EF02" w14:textId="77777777" w:rsidR="00912508" w:rsidRDefault="009A0CAB">
            <w:pPr>
              <w:pStyle w:val="TableParagraph"/>
              <w:spacing w:before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Supervisor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Contact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Number:</w:t>
            </w:r>
          </w:p>
        </w:tc>
        <w:sdt>
          <w:sdtPr>
            <w:rPr>
              <w:rStyle w:val="Style1"/>
            </w:rPr>
            <w:id w:val="621428847"/>
            <w:placeholder>
              <w:docPart w:val="1EB0F5DDC7E7483494DA946A83CAF559"/>
            </w:placeholder>
            <w:showingPlcHdr/>
            <w:text/>
          </w:sdtPr>
          <w:sdtEndPr>
            <w:rPr>
              <w:rStyle w:val="DefaultParagraphFont"/>
              <w:rFonts w:ascii="Times New Roman" w:hAnsi="Century Gothic"/>
              <w:color w:val="auto"/>
              <w:sz w:val="18"/>
            </w:rPr>
          </w:sdtEndPr>
          <w:sdtContent>
            <w:tc>
              <w:tcPr>
                <w:tcW w:w="6242" w:type="dxa"/>
              </w:tcPr>
              <w:p w14:paraId="0B87EC62" w14:textId="77777777" w:rsidR="00912508" w:rsidRDefault="009B6941">
                <w:pPr>
                  <w:pStyle w:val="TableParagraph"/>
                  <w:ind w:left="0"/>
                  <w:rPr>
                    <w:rFonts w:ascii="Times New Roman"/>
                    <w:sz w:val="18"/>
                  </w:rPr>
                </w:pPr>
                <w:r w:rsidRPr="003A452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12508" w14:paraId="43CF3414" w14:textId="77777777" w:rsidTr="004400BD">
        <w:trPr>
          <w:trHeight w:val="359"/>
        </w:trPr>
        <w:tc>
          <w:tcPr>
            <w:tcW w:w="4289" w:type="dxa"/>
          </w:tcPr>
          <w:p w14:paraId="7E9DBFF6" w14:textId="77777777" w:rsidR="00912508" w:rsidRDefault="009A0CAB">
            <w:pPr>
              <w:pStyle w:val="TableParagraph"/>
              <w:spacing w:before="8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Scheduling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Questions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Contact:</w:t>
            </w:r>
          </w:p>
        </w:tc>
        <w:sdt>
          <w:sdtPr>
            <w:rPr>
              <w:rStyle w:val="Style1"/>
            </w:rPr>
            <w:id w:val="-1027252754"/>
            <w:placeholder>
              <w:docPart w:val="1EB0F5DDC7E7483494DA946A83CAF559"/>
            </w:placeholder>
            <w:showingPlcHdr/>
            <w:text/>
          </w:sdtPr>
          <w:sdtEndPr>
            <w:rPr>
              <w:rStyle w:val="DefaultParagraphFont"/>
              <w:rFonts w:ascii="Times New Roman" w:hAnsi="Century Gothic"/>
              <w:color w:val="auto"/>
              <w:sz w:val="18"/>
            </w:rPr>
          </w:sdtEndPr>
          <w:sdtContent>
            <w:tc>
              <w:tcPr>
                <w:tcW w:w="6242" w:type="dxa"/>
              </w:tcPr>
              <w:p w14:paraId="04DA3FD3" w14:textId="77777777" w:rsidR="00912508" w:rsidRDefault="00A673F0">
                <w:pPr>
                  <w:pStyle w:val="TableParagraph"/>
                  <w:ind w:left="0"/>
                  <w:rPr>
                    <w:rFonts w:ascii="Times New Roman"/>
                    <w:sz w:val="18"/>
                  </w:rPr>
                </w:pPr>
                <w:r w:rsidRPr="003A452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12508" w14:paraId="32C1AA7B" w14:textId="77777777" w:rsidTr="004400BD">
        <w:trPr>
          <w:trHeight w:val="359"/>
        </w:trPr>
        <w:tc>
          <w:tcPr>
            <w:tcW w:w="4289" w:type="dxa"/>
          </w:tcPr>
          <w:p w14:paraId="7F0DC678" w14:textId="77777777" w:rsidR="00912508" w:rsidRDefault="009A0CAB">
            <w:pPr>
              <w:pStyle w:val="TableParagraph"/>
              <w:spacing w:before="82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Scope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Questions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Contact:</w:t>
            </w:r>
          </w:p>
        </w:tc>
        <w:sdt>
          <w:sdtPr>
            <w:rPr>
              <w:rStyle w:val="Style1"/>
            </w:rPr>
            <w:id w:val="-1154519042"/>
            <w:placeholder>
              <w:docPart w:val="1EB0F5DDC7E7483494DA946A83CAF559"/>
            </w:placeholder>
            <w:showingPlcHdr/>
            <w:text/>
          </w:sdtPr>
          <w:sdtEndPr>
            <w:rPr>
              <w:rStyle w:val="DefaultParagraphFont"/>
              <w:rFonts w:ascii="Times New Roman" w:hAnsi="Century Gothic"/>
              <w:color w:val="auto"/>
              <w:sz w:val="18"/>
            </w:rPr>
          </w:sdtEndPr>
          <w:sdtContent>
            <w:tc>
              <w:tcPr>
                <w:tcW w:w="6242" w:type="dxa"/>
              </w:tcPr>
              <w:p w14:paraId="4E83D650" w14:textId="77777777" w:rsidR="00912508" w:rsidRDefault="00A673F0">
                <w:pPr>
                  <w:pStyle w:val="TableParagraph"/>
                  <w:ind w:left="0"/>
                  <w:rPr>
                    <w:rFonts w:ascii="Times New Roman"/>
                    <w:sz w:val="18"/>
                  </w:rPr>
                </w:pPr>
                <w:r w:rsidRPr="003A452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12508" w14:paraId="5488D682" w14:textId="77777777" w:rsidTr="004400BD">
        <w:trPr>
          <w:trHeight w:val="359"/>
        </w:trPr>
        <w:tc>
          <w:tcPr>
            <w:tcW w:w="4289" w:type="dxa"/>
          </w:tcPr>
          <w:p w14:paraId="4AB60E58" w14:textId="77777777" w:rsidR="00912508" w:rsidRDefault="00C83803">
            <w:pPr>
              <w:pStyle w:val="TableParagraph"/>
              <w:spacing w:before="8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Postcard req</w:t>
            </w:r>
            <w:r w:rsidR="00F64DF8">
              <w:rPr>
                <w:b/>
                <w:spacing w:val="-5"/>
                <w:sz w:val="20"/>
              </w:rPr>
              <w:t>uest created in SAP</w:t>
            </w:r>
            <w:r w:rsidR="00B4212C">
              <w:rPr>
                <w:b/>
                <w:spacing w:val="-5"/>
                <w:sz w:val="20"/>
              </w:rPr>
              <w:t xml:space="preserve"> on</w:t>
            </w:r>
            <w:r w:rsidR="009A0CAB">
              <w:rPr>
                <w:b/>
                <w:spacing w:val="-5"/>
                <w:sz w:val="20"/>
              </w:rPr>
              <w:t>:</w:t>
            </w:r>
          </w:p>
        </w:tc>
        <w:sdt>
          <w:sdtPr>
            <w:rPr>
              <w:rStyle w:val="Style1"/>
            </w:rPr>
            <w:id w:val="-1265223397"/>
            <w:placeholder>
              <w:docPart w:val="2F5A648C45194677ABC3CCE54989367A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>
            <w:rPr>
              <w:rStyle w:val="DefaultParagraphFont"/>
              <w:rFonts w:ascii="Times New Roman" w:hAnsi="Century Gothic"/>
              <w:color w:val="auto"/>
              <w:sz w:val="18"/>
            </w:rPr>
          </w:sdtEndPr>
          <w:sdtContent>
            <w:tc>
              <w:tcPr>
                <w:tcW w:w="6242" w:type="dxa"/>
              </w:tcPr>
              <w:p w14:paraId="455121C2" w14:textId="77777777" w:rsidR="00912508" w:rsidRDefault="00A673F0">
                <w:pPr>
                  <w:pStyle w:val="TableParagraph"/>
                  <w:ind w:left="0"/>
                  <w:rPr>
                    <w:rFonts w:ascii="Times New Roman"/>
                    <w:sz w:val="18"/>
                  </w:rPr>
                </w:pPr>
                <w:r w:rsidRPr="003A4522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209A1A90" w14:textId="77777777" w:rsidR="00912508" w:rsidRDefault="00912508">
      <w:pPr>
        <w:pStyle w:val="BodyText"/>
        <w:ind w:right="0"/>
        <w:jc w:val="left"/>
        <w:rPr>
          <w:sz w:val="22"/>
        </w:rPr>
      </w:pPr>
    </w:p>
    <w:p w14:paraId="52F9B7EA" w14:textId="77777777" w:rsidR="00912508" w:rsidRDefault="00912508">
      <w:pPr>
        <w:pStyle w:val="BodyText"/>
        <w:spacing w:before="5"/>
        <w:ind w:right="0"/>
        <w:jc w:val="left"/>
        <w:rPr>
          <w:sz w:val="16"/>
        </w:rPr>
      </w:pPr>
    </w:p>
    <w:p w14:paraId="51116F49" w14:textId="77777777" w:rsidR="00912508" w:rsidRDefault="009A0CAB">
      <w:pPr>
        <w:tabs>
          <w:tab w:val="left" w:pos="10080"/>
        </w:tabs>
        <w:ind w:left="190"/>
        <w:rPr>
          <w:sz w:val="16"/>
        </w:rPr>
      </w:pPr>
      <w:proofErr w:type="gramStart"/>
      <w:r>
        <w:rPr>
          <w:sz w:val="16"/>
        </w:rPr>
        <w:t>Form</w:t>
      </w:r>
      <w:proofErr w:type="gramEnd"/>
      <w:r>
        <w:rPr>
          <w:spacing w:val="-6"/>
          <w:sz w:val="16"/>
        </w:rPr>
        <w:t xml:space="preserve"> </w:t>
      </w:r>
      <w:r>
        <w:rPr>
          <w:sz w:val="16"/>
        </w:rPr>
        <w:t>1726</w:t>
      </w:r>
      <w:r>
        <w:rPr>
          <w:spacing w:val="44"/>
          <w:sz w:val="16"/>
        </w:rPr>
        <w:t xml:space="preserve"> </w:t>
      </w:r>
      <w:r w:rsidR="00C419AA">
        <w:rPr>
          <w:sz w:val="16"/>
        </w:rPr>
        <w:t>10</w:t>
      </w:r>
      <w:r>
        <w:rPr>
          <w:sz w:val="16"/>
        </w:rPr>
        <w:t>-202</w:t>
      </w:r>
      <w:r w:rsidR="007D25DD">
        <w:rPr>
          <w:sz w:val="16"/>
        </w:rPr>
        <w:t>5</w:t>
      </w:r>
      <w:r>
        <w:rPr>
          <w:sz w:val="16"/>
        </w:rPr>
        <w:tab/>
      </w:r>
      <w:r>
        <w:rPr>
          <w:position w:val="-5"/>
          <w:sz w:val="16"/>
        </w:rPr>
        <w:t>Page</w:t>
      </w:r>
      <w:r>
        <w:rPr>
          <w:spacing w:val="-2"/>
          <w:position w:val="-5"/>
          <w:sz w:val="16"/>
        </w:rPr>
        <w:t xml:space="preserve"> </w:t>
      </w:r>
      <w:r>
        <w:rPr>
          <w:position w:val="-5"/>
          <w:sz w:val="16"/>
        </w:rPr>
        <w:t>1</w:t>
      </w:r>
      <w:r>
        <w:rPr>
          <w:spacing w:val="-2"/>
          <w:position w:val="-5"/>
          <w:sz w:val="16"/>
        </w:rPr>
        <w:t xml:space="preserve"> </w:t>
      </w:r>
      <w:r>
        <w:rPr>
          <w:position w:val="-5"/>
          <w:sz w:val="16"/>
        </w:rPr>
        <w:t>of</w:t>
      </w:r>
      <w:r>
        <w:rPr>
          <w:spacing w:val="-2"/>
          <w:position w:val="-5"/>
          <w:sz w:val="16"/>
        </w:rPr>
        <w:t xml:space="preserve"> </w:t>
      </w:r>
      <w:r>
        <w:rPr>
          <w:spacing w:val="-10"/>
          <w:position w:val="-5"/>
          <w:sz w:val="16"/>
        </w:rPr>
        <w:t>1</w:t>
      </w:r>
    </w:p>
    <w:sectPr w:rsidR="00912508">
      <w:type w:val="continuous"/>
      <w:pgSz w:w="12240" w:h="15840"/>
      <w:pgMar w:top="160" w:right="640" w:bottom="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enforcement="1" w:cryptProviderType="rsaAES" w:cryptAlgorithmClass="hash" w:cryptAlgorithmType="typeAny" w:cryptAlgorithmSid="14" w:cryptSpinCount="100000" w:hash="lQQmWMcOkWrlnQoaqoNJXV5lsT0eW2l6qOpjJ+SBGKEh364UcN6pdKvCAviuh2AUtMl00veVW2MzPj6KtGPylw==" w:salt="mj0qZiful40ASONU66tn0g==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82E"/>
    <w:rsid w:val="00025851"/>
    <w:rsid w:val="000355B6"/>
    <w:rsid w:val="00037DC4"/>
    <w:rsid w:val="000655EC"/>
    <w:rsid w:val="000B7A9B"/>
    <w:rsid w:val="000C7F2D"/>
    <w:rsid w:val="000E04BE"/>
    <w:rsid w:val="001268E2"/>
    <w:rsid w:val="001518CC"/>
    <w:rsid w:val="00184F0C"/>
    <w:rsid w:val="0018743A"/>
    <w:rsid w:val="001963ED"/>
    <w:rsid w:val="001970B5"/>
    <w:rsid w:val="001D26ED"/>
    <w:rsid w:val="0021382E"/>
    <w:rsid w:val="00224BE9"/>
    <w:rsid w:val="002466F4"/>
    <w:rsid w:val="002C212E"/>
    <w:rsid w:val="002D325A"/>
    <w:rsid w:val="00362AEA"/>
    <w:rsid w:val="0036687B"/>
    <w:rsid w:val="00382290"/>
    <w:rsid w:val="003949C8"/>
    <w:rsid w:val="003E2411"/>
    <w:rsid w:val="003F164B"/>
    <w:rsid w:val="003F6491"/>
    <w:rsid w:val="00402054"/>
    <w:rsid w:val="0040349B"/>
    <w:rsid w:val="004400BD"/>
    <w:rsid w:val="0044122A"/>
    <w:rsid w:val="00447EF7"/>
    <w:rsid w:val="0045754C"/>
    <w:rsid w:val="00466585"/>
    <w:rsid w:val="004826E7"/>
    <w:rsid w:val="005C041F"/>
    <w:rsid w:val="00667983"/>
    <w:rsid w:val="00702E33"/>
    <w:rsid w:val="00723721"/>
    <w:rsid w:val="007272E7"/>
    <w:rsid w:val="00735801"/>
    <w:rsid w:val="00746A1A"/>
    <w:rsid w:val="0075089E"/>
    <w:rsid w:val="0075169B"/>
    <w:rsid w:val="0076002F"/>
    <w:rsid w:val="007D25DD"/>
    <w:rsid w:val="00841303"/>
    <w:rsid w:val="00865D0D"/>
    <w:rsid w:val="0089096C"/>
    <w:rsid w:val="00891AF4"/>
    <w:rsid w:val="008957AD"/>
    <w:rsid w:val="00896316"/>
    <w:rsid w:val="008C2E25"/>
    <w:rsid w:val="008D3738"/>
    <w:rsid w:val="00912508"/>
    <w:rsid w:val="009A0CAB"/>
    <w:rsid w:val="009B6941"/>
    <w:rsid w:val="009E5D53"/>
    <w:rsid w:val="00A30F7F"/>
    <w:rsid w:val="00A673F0"/>
    <w:rsid w:val="00A70E7F"/>
    <w:rsid w:val="00A93571"/>
    <w:rsid w:val="00AB2840"/>
    <w:rsid w:val="00AD2D07"/>
    <w:rsid w:val="00AE6747"/>
    <w:rsid w:val="00AE6EC9"/>
    <w:rsid w:val="00B33625"/>
    <w:rsid w:val="00B4212C"/>
    <w:rsid w:val="00B76B8F"/>
    <w:rsid w:val="00B8711F"/>
    <w:rsid w:val="00BB6FA2"/>
    <w:rsid w:val="00BC571D"/>
    <w:rsid w:val="00BC68C0"/>
    <w:rsid w:val="00BD3B32"/>
    <w:rsid w:val="00BD3BD3"/>
    <w:rsid w:val="00BD48ED"/>
    <w:rsid w:val="00BE64A8"/>
    <w:rsid w:val="00BF6AA1"/>
    <w:rsid w:val="00C419AA"/>
    <w:rsid w:val="00C5219A"/>
    <w:rsid w:val="00C83803"/>
    <w:rsid w:val="00C846AC"/>
    <w:rsid w:val="00CC1098"/>
    <w:rsid w:val="00D42FB6"/>
    <w:rsid w:val="00D4767C"/>
    <w:rsid w:val="00D81A6F"/>
    <w:rsid w:val="00DD0379"/>
    <w:rsid w:val="00E35167"/>
    <w:rsid w:val="00E70057"/>
    <w:rsid w:val="00E7414C"/>
    <w:rsid w:val="00E81822"/>
    <w:rsid w:val="00E82C99"/>
    <w:rsid w:val="00ED17D0"/>
    <w:rsid w:val="00F64DF8"/>
    <w:rsid w:val="00F77B74"/>
    <w:rsid w:val="00FA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DDE7"/>
  <w15:docId w15:val="{058F87C1-122E-453C-B64B-B2038E1E5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right="1024"/>
      <w:jc w:val="center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49"/>
      <w:ind w:left="1396" w:right="102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styleId="Revision">
    <w:name w:val="Revision"/>
    <w:hidden/>
    <w:uiPriority w:val="99"/>
    <w:semiHidden/>
    <w:rsid w:val="005C041F"/>
    <w:pPr>
      <w:widowControl/>
      <w:autoSpaceDE/>
      <w:autoSpaceDN/>
    </w:pPr>
    <w:rPr>
      <w:rFonts w:ascii="Century Gothic" w:eastAsia="Century Gothic" w:hAnsi="Century Gothic" w:cs="Century Gothic"/>
    </w:rPr>
  </w:style>
  <w:style w:type="character" w:styleId="CommentReference">
    <w:name w:val="annotation reference"/>
    <w:basedOn w:val="DefaultParagraphFont"/>
    <w:uiPriority w:val="99"/>
    <w:semiHidden/>
    <w:unhideWhenUsed/>
    <w:rsid w:val="005C04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04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041F"/>
    <w:rPr>
      <w:rFonts w:ascii="Century Gothic" w:eastAsia="Century Gothic" w:hAnsi="Century Gothic" w:cs="Century Gothic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04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041F"/>
    <w:rPr>
      <w:rFonts w:ascii="Century Gothic" w:eastAsia="Century Gothic" w:hAnsi="Century Gothic" w:cs="Century Gothic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C21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12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42FB6"/>
    <w:rPr>
      <w:color w:val="666666"/>
    </w:rPr>
  </w:style>
  <w:style w:type="character" w:customStyle="1" w:styleId="Style1">
    <w:name w:val="Style1"/>
    <w:basedOn w:val="DefaultParagraphFont"/>
    <w:uiPriority w:val="1"/>
    <w:rsid w:val="00AE6747"/>
    <w:rPr>
      <w:rFonts w:asciiTheme="minorHAnsi" w:hAnsiTheme="minorHAnsi"/>
      <w:color w:val="000000" w:themeColor="text1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E8182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onsumersenergy.sharepoint.com/sites/home-forms/Forms/Public%20Safety%20Outreach%20Map%20Form%201726.pdf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consumersenergy.com/news/media/media-contacts" TargetMode="External"/><Relationship Id="rId17" Type="http://schemas.openxmlformats.org/officeDocument/2006/relationships/hyperlink" Target="mailto:PoBoxPublicSafety@CMSenergy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PMCCS_Teams@CMSenergy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onsumersenergy.sharepoint.com/sites/home-emerg-mgmt/On%20Call%20Lists/Forms/AllItems.aspx?id=%2Fsites%2Fhome%2Demerg%2Dmgmt%2FOn%20Call%20Lists%2FCommunity%20Affairs%20Team%20Map%202025%2Epdf&amp;parent=%2Fsites%2Fhome%2Demerg%2Dmgmt%2FOn%20Call%20Lists" TargetMode="External"/><Relationship Id="rId5" Type="http://schemas.openxmlformats.org/officeDocument/2006/relationships/styles" Target="styles.xml"/><Relationship Id="rId15" Type="http://schemas.openxmlformats.org/officeDocument/2006/relationships/hyperlink" Target="mailto:Business_Systems_Support@CMSenergy.com" TargetMode="External"/><Relationship Id="rId10" Type="http://schemas.openxmlformats.org/officeDocument/2006/relationships/hyperlink" Target="https://consumersenergy.sharepoint.com/sites/TAS/CEMWorkingDocs/LVD%20System%20Map_Zone%20final%204.25.pdf" TargetMode="Externa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hyperlink" Target="https://consumersenergy.sharepoint.com/sites/CESWS/app/app.aspx?l=rel%3Dlvdd/lvdd_2-10-100.html" TargetMode="External"/><Relationship Id="rId14" Type="http://schemas.openxmlformats.org/officeDocument/2006/relationships/hyperlink" Target="mailto:BusinessCenter@CMSenergy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oradema\Downloads\FGAS_1726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EB0F5DDC7E7483494DA946A83CAF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3C10EB-8268-4CF8-87E2-5F90042EF669}"/>
      </w:docPartPr>
      <w:docPartBody>
        <w:p w:rsidR="00441722" w:rsidRDefault="00441722">
          <w:pPr>
            <w:pStyle w:val="1EB0F5DDC7E7483494DA946A83CAF559"/>
          </w:pPr>
          <w:r w:rsidRPr="003A45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A4C29DF4C9438E8D5BA33F2C8162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07680B-426A-4FFF-81BD-6F240BFC03DC}"/>
      </w:docPartPr>
      <w:docPartBody>
        <w:p w:rsidR="00441722" w:rsidRDefault="00441722">
          <w:pPr>
            <w:pStyle w:val="E4A4C29DF4C9438E8D5BA33F2C816241"/>
          </w:pPr>
          <w:r w:rsidRPr="003A4522">
            <w:rPr>
              <w:rStyle w:val="PlaceholderText"/>
            </w:rPr>
            <w:t>Choose an item.</w:t>
          </w:r>
        </w:p>
      </w:docPartBody>
    </w:docPart>
    <w:docPart>
      <w:docPartPr>
        <w:name w:val="2F5A648C45194677ABC3CCE5498936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31AA2-1BA8-4F13-A36A-05E7F7DCD47C}"/>
      </w:docPartPr>
      <w:docPartBody>
        <w:p w:rsidR="00441722" w:rsidRDefault="00441722">
          <w:pPr>
            <w:pStyle w:val="2F5A648C45194677ABC3CCE54989367A"/>
          </w:pPr>
          <w:r w:rsidRPr="003A4522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22"/>
    <w:rsid w:val="0018743A"/>
    <w:rsid w:val="00235B0B"/>
    <w:rsid w:val="00441722"/>
    <w:rsid w:val="0075089E"/>
    <w:rsid w:val="008C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1EB0F5DDC7E7483494DA946A83CAF559">
    <w:name w:val="1EB0F5DDC7E7483494DA946A83CAF559"/>
  </w:style>
  <w:style w:type="paragraph" w:customStyle="1" w:styleId="E4A4C29DF4C9438E8D5BA33F2C816241">
    <w:name w:val="E4A4C29DF4C9438E8D5BA33F2C816241"/>
  </w:style>
  <w:style w:type="paragraph" w:customStyle="1" w:styleId="2F5A648C45194677ABC3CCE54989367A">
    <w:name w:val="2F5A648C45194677ABC3CCE5498936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eeb413d7-29a7-49c8-b3b9-887ddee13f64" ContentTypeId="0x01" PreviousValue="false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SC_x0020_Event_x0020_Date xmlns="a433be04-1063-452b-9ab8-ba06373cb7cb" xsi:nil="true"/>
    <i0f84bba906045b4af568ee102a52dcb xmlns="c7399858-f709-47a4-9356-cd65dfba68df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COR-104 Policies and Procedures</TermName>
          <TermId xmlns="http://schemas.microsoft.com/office/infopath/2007/PartnerControls">23fe8a5f-9220-44d9-ae32-6aebd451fecc</TermId>
        </TermInfo>
      </Terms>
    </i0f84bba906045b4af568ee102a52dcb>
    <lcf76f155ced4ddcb4097134ff3c332f xmlns="71b27368-a713-4dee-a17e-a4eb08923d79">
      <Terms xmlns="http://schemas.microsoft.com/office/infopath/2007/PartnerControls"/>
    </lcf76f155ced4ddcb4097134ff3c332f>
    <Zone xmlns="71b27368-a713-4dee-a17e-a4eb08923d79" xsi:nil="true"/>
    <IconOverlay xmlns="http://schemas.microsoft.com/sharepoint/v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84A5B12572147A6F8755F6A4116C1" ma:contentTypeVersion="25" ma:contentTypeDescription="Create a new document." ma:contentTypeScope="" ma:versionID="029b6bd2edbc7322c6b33de6f78c9568">
  <xsd:schema xmlns:xsd="http://www.w3.org/2001/XMLSchema" xmlns:xs="http://www.w3.org/2001/XMLSchema" xmlns:p="http://schemas.microsoft.com/office/2006/metadata/properties" xmlns:ns1="http://schemas.microsoft.com/sharepoint/v3" xmlns:ns2="a433be04-1063-452b-9ab8-ba06373cb7cb" xmlns:ns3="71b27368-a713-4dee-a17e-a4eb08923d79" xmlns:ns4="http://schemas.microsoft.com/sharepoint/v4" xmlns:ns5="c7399858-f709-47a4-9356-cd65dfba68df" targetNamespace="http://schemas.microsoft.com/office/2006/metadata/properties" ma:root="true" ma:fieldsID="1cb313fc397b46a73db8002ad42ebe4d" ns1:_="" ns2:_="" ns3:_="" ns4:_="" ns5:_="">
    <xsd:import namespace="http://schemas.microsoft.com/sharepoint/v3"/>
    <xsd:import namespace="a433be04-1063-452b-9ab8-ba06373cb7cb"/>
    <xsd:import namespace="71b27368-a713-4dee-a17e-a4eb08923d79"/>
    <xsd:import namespace="http://schemas.microsoft.com/sharepoint/v4"/>
    <xsd:import namespace="c7399858-f709-47a4-9356-cd65dfba68df"/>
    <xsd:element name="properties">
      <xsd:complexType>
        <xsd:sequence>
          <xsd:element name="documentManagement">
            <xsd:complexType>
              <xsd:all>
                <xsd:element ref="ns2:RSC_x0020_Event_x0020_Date" minOccurs="0"/>
                <xsd:element ref="ns3:Zone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IconOverlay" minOccurs="0"/>
                <xsd:element ref="ns3:MediaServiceDateTaken" minOccurs="0"/>
                <xsd:element ref="ns1:_vti_ItemDeclaredRecord" minOccurs="0"/>
                <xsd:element ref="ns1:_vti_ItemHoldRecordStatu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5:SharedWithUsers" minOccurs="0"/>
                <xsd:element ref="ns5:SharedWithDetails" minOccurs="0"/>
                <xsd:element ref="ns3:MediaLengthInSeconds" minOccurs="0"/>
                <xsd:element ref="ns3:lcf76f155ced4ddcb4097134ff3c332f" minOccurs="0"/>
                <xsd:element ref="ns3:MediaServiceLocation" minOccurs="0"/>
                <xsd:element ref="ns5:i0f84bba906045b4af568ee102a52dcb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15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16" nillable="true" ma:displayName="Hold and Record 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3be04-1063-452b-9ab8-ba06373cb7cb" elementFormDefault="qualified">
    <xsd:import namespace="http://schemas.microsoft.com/office/2006/documentManagement/types"/>
    <xsd:import namespace="http://schemas.microsoft.com/office/infopath/2007/PartnerControls"/>
    <xsd:element name="RSC_x0020_Event_x0020_Date" ma:index="2" nillable="true" ma:displayName="RSC Event Date" ma:default="" ma:description="This is used for retention purpose" ma:format="DateOnly" ma:internalName="RSC_x0020_Event_x0020_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b27368-a713-4dee-a17e-a4eb08923d79" elementFormDefault="qualified">
    <xsd:import namespace="http://schemas.microsoft.com/office/2006/documentManagement/types"/>
    <xsd:import namespace="http://schemas.microsoft.com/office/infopath/2007/PartnerControls"/>
    <xsd:element name="Zone" ma:index="8" nillable="true" ma:displayName="Zone" ma:format="Dropdown" ma:internalName="Zone">
      <xsd:simpleType>
        <xsd:restriction base="dms:Choice">
          <xsd:enumeration value="Statewide"/>
          <xsd:enumeration value="Zone 1"/>
          <xsd:enumeration value="Zone 2"/>
          <xsd:enumeration value="Zone 3"/>
          <xsd:enumeration value="Zone 4"/>
          <xsd:enumeration value="Zone 5"/>
          <xsd:enumeration value="Zone 6"/>
          <xsd:enumeration value="Zone 7"/>
          <xsd:enumeration value="Zone 8"/>
          <xsd:enumeration value="Support &amp; Contracted Design"/>
          <xsd:enumeration value="Third Party"/>
          <xsd:enumeration value="LVD Docs"/>
          <xsd:enumeration value="LVD JobAids"/>
          <xsd:enumeration value="Manager East"/>
          <xsd:enumeration value="Manager West"/>
          <xsd:enumeration value="Manager South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eeb413d7-29a7-49c8-b3b9-887ddee13f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3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399858-f709-47a4-9356-cd65dfba68df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i0f84bba906045b4af568ee102a52dcb" ma:index="28" nillable="true" ma:taxonomy="true" ma:internalName="i0f84bba906045b4af568ee102a52dcb" ma:taxonomyFieldName="RevIMBCS" ma:displayName="Record Series Code" ma:indexed="true" ma:default="10;#Default RSC|9a6b99e8-c984-4e1f-adbd-d33c0db777c9" ma:fieldId="{20f84bba-9060-45b4-af56-8ee102a52dcb}" ma:sspId="eeb413d7-29a7-49c8-b3b9-887ddee13f64" ma:termSetId="7f59b463-bd21-44ec-893d-1d24de4ba12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DE1A3F-2907-49F2-A17C-510EFFEDA007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E7257C72-A582-42F8-8AD4-E90DB5DAA803}">
  <ds:schemaRefs>
    <ds:schemaRef ds:uri="http://schemas.microsoft.com/office/2006/metadata/properties"/>
    <ds:schemaRef ds:uri="http://schemas.microsoft.com/office/infopath/2007/PartnerControls"/>
    <ds:schemaRef ds:uri="a433be04-1063-452b-9ab8-ba06373cb7cb"/>
    <ds:schemaRef ds:uri="c7399858-f709-47a4-9356-cd65dfba68df"/>
    <ds:schemaRef ds:uri="71b27368-a713-4dee-a17e-a4eb08923d79"/>
    <ds:schemaRef ds:uri="http://schemas.microsoft.com/sharepoint/v4"/>
  </ds:schemaRefs>
</ds:datastoreItem>
</file>

<file path=customXml/itemProps3.xml><?xml version="1.0" encoding="utf-8"?>
<ds:datastoreItem xmlns:ds="http://schemas.openxmlformats.org/officeDocument/2006/customXml" ds:itemID="{6E12AB50-8E8B-4C40-B495-C139EDD80F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E82C26-922F-4C34-B6A1-7F4B6D792F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433be04-1063-452b-9ab8-ba06373cb7cb"/>
    <ds:schemaRef ds:uri="71b27368-a713-4dee-a17e-a4eb08923d79"/>
    <ds:schemaRef ds:uri="http://schemas.microsoft.com/sharepoint/v4"/>
    <ds:schemaRef ds:uri="c7399858-f709-47a4-9356-cd65dfba68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FGAS_1726</Template>
  <TotalTime>6</TotalTime>
  <Pages>1</Pages>
  <Words>488</Words>
  <Characters>2578</Characters>
  <Application>Microsoft Office Word</Application>
  <DocSecurity>0</DocSecurity>
  <Lines>107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CMS Energy</Company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FGAS_1726.dotm</dc:title>
  <dc:creator>Elijah O Rademaker</dc:creator>
  <cp:lastModifiedBy>Alex Abraham</cp:lastModifiedBy>
  <cp:revision>8</cp:revision>
  <dcterms:created xsi:type="dcterms:W3CDTF">2026-01-29T19:41:00Z</dcterms:created>
  <dcterms:modified xsi:type="dcterms:W3CDTF">2026-04-01T17:47:00Z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2023-08-30T00:00:00Z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0x010100F3184A5B12572147A6F8755F6A4116C1</vt:lpwstr>
  </property>
  <property fmtid="{D5CDD505-2E9C-101B-9397-08002B2CF9AE}" pid="7" name="MediaServiceImageTags">
    <vt:lpwstr/>
  </property>
  <property fmtid="{D5CDD505-2E9C-101B-9397-08002B2CF9AE}" pid="8" name="RevIMBCS">
    <vt:lpwstr>25;#COR-104 Policies and Procedures|23fe8a5f-9220-44d9-ae32-6aebd451fecc</vt:lpwstr>
  </property>
  <property fmtid="{D5CDD505-2E9C-101B-9397-08002B2CF9AE}" pid="9" name="TaxCatchAll">
    <vt:lpwstr>2;#Internal;#25;#COR-104 Policies and Procedures|23fe8a5f-9220-44d9-ae32-6aebd451fecc</vt:lpwstr>
  </property>
  <property fmtid="{D5CDD505-2E9C-101B-9397-08002B2CF9AE}" pid="10" name="iae2bd6779b34f2984268cd02e48d610">
    <vt:lpwstr>Internal|9cb37ccf-31bf-4b53-baa0-1d2dac2de42a</vt:lpwstr>
  </property>
</Properties>
</file>